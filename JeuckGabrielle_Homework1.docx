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5D5EC" w14:textId="568096F7" w:rsidR="00E81978" w:rsidRDefault="00EF3CAD">
      <w:pPr>
        <w:pStyle w:val="Title"/>
      </w:pPr>
      <w:sdt>
        <w:sdtPr>
          <w:alias w:val="Title:"/>
          <w:tag w:val="Title:"/>
          <w:id w:val="726351117"/>
          <w:placeholder>
            <w:docPart w:val="65EB0C15733D49F3ACF18E9E12D5F0C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CB045C">
            <w:t>S3: Homework 1</w:t>
          </w:r>
        </w:sdtContent>
      </w:sdt>
    </w:p>
    <w:p w14:paraId="351C7057" w14:textId="431E9F55" w:rsidR="00B823AA" w:rsidRDefault="007B0FE0" w:rsidP="00B823AA">
      <w:pPr>
        <w:pStyle w:val="Title2"/>
      </w:pPr>
      <w:r>
        <w:t>Gabrielle A. Jeuck</w:t>
      </w:r>
    </w:p>
    <w:p w14:paraId="08D359CC" w14:textId="1275323D" w:rsidR="00923A42" w:rsidRDefault="00923A42" w:rsidP="00B823AA">
      <w:pPr>
        <w:pStyle w:val="Title2"/>
      </w:pPr>
      <w:r>
        <w:t>March 24, 2020</w:t>
      </w:r>
    </w:p>
    <w:p w14:paraId="1F0E7686" w14:textId="164357F6" w:rsidR="00E81978" w:rsidRDefault="007B0FE0" w:rsidP="00B823AA">
      <w:pPr>
        <w:pStyle w:val="Title2"/>
      </w:pPr>
      <w:r>
        <w:t>University of Maryland Global Campus</w:t>
      </w:r>
    </w:p>
    <w:p w14:paraId="3092312A" w14:textId="45299C62" w:rsidR="007B0FE0" w:rsidRDefault="007B0FE0" w:rsidP="00B823AA">
      <w:pPr>
        <w:pStyle w:val="Title2"/>
      </w:pPr>
      <w:r>
        <w:t>SDEV 400: Secure Programming in the Cloud</w:t>
      </w:r>
    </w:p>
    <w:p w14:paraId="08E5C002" w14:textId="18C82C4A" w:rsidR="00E81978" w:rsidRDefault="00E81978">
      <w:pPr>
        <w:pStyle w:val="Title"/>
      </w:pPr>
    </w:p>
    <w:p w14:paraId="46193755" w14:textId="77777777" w:rsidR="006F6660" w:rsidRDefault="00BE2D50" w:rsidP="00BE2D50">
      <w:pPr>
        <w:ind w:firstLine="0"/>
      </w:pPr>
      <w:r>
        <w:br w:type="page"/>
      </w:r>
    </w:p>
    <w:p w14:paraId="7291B552" w14:textId="3935B826" w:rsidR="006F6660" w:rsidRPr="006F6660" w:rsidRDefault="006F6660" w:rsidP="006F6660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AWS Management Console Creating Buckets/Folders</w:t>
      </w:r>
    </w:p>
    <w:p w14:paraId="7103D195" w14:textId="506CA20D" w:rsidR="00BE2D50" w:rsidRDefault="00BE2D50" w:rsidP="00BE2D50">
      <w:pPr>
        <w:ind w:firstLine="0"/>
      </w:pPr>
      <w:r>
        <w:rPr>
          <w:noProof/>
        </w:rPr>
        <w:drawing>
          <wp:inline distT="0" distB="0" distL="0" distR="0" wp14:anchorId="6981ECCB" wp14:editId="28A91C5E">
            <wp:extent cx="5943600" cy="2085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E243" w14:textId="39E8B3CF" w:rsidR="00BE2D50" w:rsidRDefault="00BE2D50" w:rsidP="00BE2D50">
      <w:pPr>
        <w:ind w:firstLine="0"/>
        <w:jc w:val="center"/>
      </w:pPr>
      <w:r>
        <w:t xml:space="preserve">Figure 1. Creation of </w:t>
      </w:r>
      <w:r w:rsidR="003055AE">
        <w:t xml:space="preserve">the </w:t>
      </w:r>
      <w:r>
        <w:t>first S3 with 2 folders gabriellejeuck-hw1a</w:t>
      </w:r>
    </w:p>
    <w:p w14:paraId="1D44B1F5" w14:textId="684B14C3" w:rsidR="00BE2D50" w:rsidRDefault="00BE2D50" w:rsidP="00BE2D50">
      <w:pPr>
        <w:ind w:firstLine="0"/>
      </w:pPr>
    </w:p>
    <w:p w14:paraId="23686285" w14:textId="0E1FE04E" w:rsidR="00BE2D50" w:rsidRDefault="00BE2D50" w:rsidP="00BE2D50">
      <w:pPr>
        <w:ind w:firstLine="0"/>
      </w:pPr>
      <w:r>
        <w:rPr>
          <w:noProof/>
        </w:rPr>
        <w:drawing>
          <wp:inline distT="0" distB="0" distL="0" distR="0" wp14:anchorId="42C69E19" wp14:editId="6F1EDD62">
            <wp:extent cx="5943600" cy="1993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3F67" w14:textId="2F46D5B5" w:rsidR="00BE2D50" w:rsidRDefault="00BE2D50" w:rsidP="00BE2D50">
      <w:pPr>
        <w:ind w:firstLine="0"/>
        <w:jc w:val="center"/>
      </w:pPr>
      <w:r>
        <w:t xml:space="preserve">Figure </w:t>
      </w:r>
      <w:r w:rsidR="00706B77">
        <w:t>2</w:t>
      </w:r>
      <w:r>
        <w:t xml:space="preserve">. Creation of </w:t>
      </w:r>
      <w:r w:rsidR="003055AE">
        <w:t xml:space="preserve">the </w:t>
      </w:r>
      <w:r>
        <w:t>second S3 with 2 folders gabriellejeuck-hw1b</w:t>
      </w:r>
    </w:p>
    <w:p w14:paraId="6C7AC4CA" w14:textId="3CDC6069" w:rsidR="006F6660" w:rsidRDefault="006F6660">
      <w:r>
        <w:br w:type="page"/>
      </w:r>
    </w:p>
    <w:p w14:paraId="6D6B6CB1" w14:textId="248687C4" w:rsidR="006F6660" w:rsidRPr="006F6660" w:rsidRDefault="006F6660" w:rsidP="006F6660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AWS Management Console Copying Files</w:t>
      </w:r>
    </w:p>
    <w:p w14:paraId="77ECD2CB" w14:textId="7684C2A0" w:rsidR="00BE2D50" w:rsidRDefault="006F6660" w:rsidP="00BE2D50">
      <w:pPr>
        <w:ind w:firstLine="0"/>
        <w:jc w:val="center"/>
      </w:pPr>
      <w:r>
        <w:rPr>
          <w:noProof/>
        </w:rPr>
        <w:drawing>
          <wp:inline distT="0" distB="0" distL="0" distR="0" wp14:anchorId="0B3C8B51" wp14:editId="50EB861C">
            <wp:extent cx="5943600" cy="2080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67E3" w14:textId="1D79D2F8" w:rsidR="006F6660" w:rsidRDefault="006F6660" w:rsidP="00BE2D50">
      <w:pPr>
        <w:ind w:firstLine="0"/>
        <w:jc w:val="center"/>
      </w:pPr>
      <w:r>
        <w:t>Figure 3. Two files placed into folder Jobs in bucket gabriellejeuck-hw1a</w:t>
      </w:r>
    </w:p>
    <w:p w14:paraId="659F3727" w14:textId="621D76F4" w:rsidR="006F6660" w:rsidRDefault="006F6660" w:rsidP="00BE2D50">
      <w:pPr>
        <w:ind w:firstLine="0"/>
        <w:jc w:val="center"/>
      </w:pPr>
      <w:r>
        <w:rPr>
          <w:noProof/>
        </w:rPr>
        <w:drawing>
          <wp:inline distT="0" distB="0" distL="0" distR="0" wp14:anchorId="6126FB9B" wp14:editId="6421072F">
            <wp:extent cx="5943600" cy="2418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6986" w14:textId="46EA2427" w:rsidR="006F6660" w:rsidRDefault="006F6660" w:rsidP="00BE2D50">
      <w:pPr>
        <w:ind w:firstLine="0"/>
        <w:jc w:val="center"/>
      </w:pPr>
      <w:r>
        <w:t>Figure 4. Two files placed into folder Support in bucket gabriellejeuck-hw1a</w:t>
      </w:r>
    </w:p>
    <w:p w14:paraId="1F79D1C6" w14:textId="0CFA9349" w:rsidR="006F6660" w:rsidRDefault="006F6660" w:rsidP="00BE2D50">
      <w:pPr>
        <w:ind w:firstLine="0"/>
        <w:jc w:val="center"/>
      </w:pPr>
      <w:r>
        <w:rPr>
          <w:noProof/>
        </w:rPr>
        <w:drawing>
          <wp:inline distT="0" distB="0" distL="0" distR="0" wp14:anchorId="6CCF9E19" wp14:editId="55B49D12">
            <wp:extent cx="5943600" cy="2094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FF89" w14:textId="3A7C0BB7" w:rsidR="006F6660" w:rsidRDefault="006F6660" w:rsidP="00BE2D50">
      <w:pPr>
        <w:ind w:firstLine="0"/>
        <w:jc w:val="center"/>
      </w:pPr>
      <w:r>
        <w:lastRenderedPageBreak/>
        <w:t>Figure 5. Two files successfully copied to bucket gabriellejeuck-hw1b/Jobs</w:t>
      </w:r>
    </w:p>
    <w:p w14:paraId="43DA4EDF" w14:textId="74A36B39" w:rsidR="006F6660" w:rsidRDefault="006F6660" w:rsidP="00BE2D50">
      <w:pPr>
        <w:ind w:firstLine="0"/>
        <w:jc w:val="center"/>
      </w:pPr>
      <w:r>
        <w:rPr>
          <w:noProof/>
        </w:rPr>
        <w:drawing>
          <wp:inline distT="0" distB="0" distL="0" distR="0" wp14:anchorId="4A1A96EF" wp14:editId="32D6C72A">
            <wp:extent cx="5943600" cy="2213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6929" w14:textId="6F658E29" w:rsidR="006F6660" w:rsidRDefault="006F6660" w:rsidP="00BE2D50">
      <w:pPr>
        <w:ind w:firstLine="0"/>
        <w:jc w:val="center"/>
      </w:pPr>
      <w:r>
        <w:t>Figure 6. Two files successfully copied to bucket gabriellejeuck-hw1b/Support</w:t>
      </w:r>
    </w:p>
    <w:p w14:paraId="29878A93" w14:textId="0406CAF9" w:rsidR="00252650" w:rsidRDefault="00252650">
      <w:r>
        <w:br w:type="page"/>
      </w:r>
    </w:p>
    <w:p w14:paraId="13A56C61" w14:textId="20B5F8C3" w:rsidR="006F6660" w:rsidRDefault="00252650" w:rsidP="00BE2D50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Python command-line menu-driven interface Buckets.py</w:t>
      </w:r>
    </w:p>
    <w:tbl>
      <w:tblPr>
        <w:tblStyle w:val="TableGrid"/>
        <w:tblW w:w="9935" w:type="dxa"/>
        <w:tblLook w:val="04A0" w:firstRow="1" w:lastRow="0" w:firstColumn="1" w:lastColumn="0" w:noHBand="0" w:noVBand="1"/>
      </w:tblPr>
      <w:tblGrid>
        <w:gridCol w:w="777"/>
        <w:gridCol w:w="2818"/>
        <w:gridCol w:w="2976"/>
        <w:gridCol w:w="2107"/>
        <w:gridCol w:w="1257"/>
      </w:tblGrid>
      <w:tr w:rsidR="00A06084" w14:paraId="502CA0D3" w14:textId="77777777" w:rsidTr="004F7E97">
        <w:tc>
          <w:tcPr>
            <w:tcW w:w="777" w:type="dxa"/>
          </w:tcPr>
          <w:p w14:paraId="4C7859A9" w14:textId="728D20E7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Run</w:t>
            </w:r>
          </w:p>
        </w:tc>
        <w:tc>
          <w:tcPr>
            <w:tcW w:w="2818" w:type="dxa"/>
          </w:tcPr>
          <w:p w14:paraId="4014757F" w14:textId="4F278B60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2976" w:type="dxa"/>
          </w:tcPr>
          <w:p w14:paraId="6BEC5F74" w14:textId="4AC657C9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Output</w:t>
            </w:r>
          </w:p>
        </w:tc>
        <w:tc>
          <w:tcPr>
            <w:tcW w:w="2107" w:type="dxa"/>
          </w:tcPr>
          <w:p w14:paraId="6616C892" w14:textId="7850F28F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Actual Output</w:t>
            </w:r>
          </w:p>
        </w:tc>
        <w:tc>
          <w:tcPr>
            <w:tcW w:w="1257" w:type="dxa"/>
          </w:tcPr>
          <w:p w14:paraId="13196461" w14:textId="10C69219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A06084" w14:paraId="17423B54" w14:textId="77777777" w:rsidTr="004F7E97">
        <w:tc>
          <w:tcPr>
            <w:tcW w:w="777" w:type="dxa"/>
          </w:tcPr>
          <w:p w14:paraId="5B229259" w14:textId="21F45F90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818" w:type="dxa"/>
          </w:tcPr>
          <w:p w14:paraId="60689735" w14:textId="77777777" w:rsidR="00A06084" w:rsidRPr="00CB045C" w:rsidRDefault="00A06084" w:rsidP="00CB045C">
            <w:pPr>
              <w:ind w:firstLine="0"/>
            </w:pPr>
            <w:r w:rsidRPr="00CB045C">
              <w:t>1 – Create Bucket</w:t>
            </w:r>
          </w:p>
          <w:p w14:paraId="54481F23" w14:textId="139FCDFA" w:rsidR="00A06084" w:rsidRPr="00CB045C" w:rsidRDefault="00A06084" w:rsidP="00CB045C">
            <w:pPr>
              <w:ind w:firstLine="0"/>
            </w:pPr>
            <w:r w:rsidRPr="00CB045C">
              <w:t>First Name:</w:t>
            </w:r>
            <w:r w:rsidR="00CB045C" w:rsidRPr="00CB045C">
              <w:t xml:space="preserve"> </w:t>
            </w:r>
            <w:proofErr w:type="spellStart"/>
            <w:r w:rsidR="00CB045C" w:rsidRPr="00CB045C">
              <w:t>GabriellE</w:t>
            </w:r>
            <w:proofErr w:type="spellEnd"/>
            <w:r w:rsidRPr="00CB045C">
              <w:t xml:space="preserve"> </w:t>
            </w:r>
          </w:p>
          <w:p w14:paraId="2404FBBB" w14:textId="35D06887" w:rsidR="00A06084" w:rsidRPr="00CB045C" w:rsidRDefault="00A06084" w:rsidP="00CB045C">
            <w:pPr>
              <w:ind w:firstLine="0"/>
            </w:pPr>
            <w:r w:rsidRPr="00CB045C">
              <w:t>Last Name:</w:t>
            </w:r>
            <w:r w:rsidR="00CB045C" w:rsidRPr="00CB045C">
              <w:t xml:space="preserve"> </w:t>
            </w:r>
            <w:proofErr w:type="spellStart"/>
            <w:r w:rsidR="00CB045C" w:rsidRPr="00CB045C">
              <w:t>JeuCk</w:t>
            </w:r>
            <w:proofErr w:type="spellEnd"/>
            <w:r w:rsidRPr="00CB045C">
              <w:t xml:space="preserve"> </w:t>
            </w:r>
          </w:p>
          <w:p w14:paraId="607BD152" w14:textId="77777777" w:rsidR="00A06084" w:rsidRPr="00CB045C" w:rsidRDefault="00A06084" w:rsidP="00CB045C">
            <w:pPr>
              <w:ind w:firstLine="0"/>
            </w:pPr>
            <w:r w:rsidRPr="00CB045C">
              <w:t xml:space="preserve">6 Digits: </w:t>
            </w:r>
            <w:r w:rsidR="00CB045C" w:rsidRPr="00CB045C">
              <w:t>444222</w:t>
            </w:r>
          </w:p>
          <w:p w14:paraId="020E26D4" w14:textId="77777777" w:rsidR="00CB045C" w:rsidRDefault="00CB045C" w:rsidP="004F7E97">
            <w:pPr>
              <w:ind w:firstLine="0"/>
              <w:rPr>
                <w:b/>
                <w:bCs/>
              </w:rPr>
            </w:pPr>
          </w:p>
          <w:p w14:paraId="05488257" w14:textId="77777777" w:rsidR="00126DCD" w:rsidRDefault="00126DCD" w:rsidP="00126DCD">
            <w:pPr>
              <w:ind w:firstLine="0"/>
            </w:pPr>
            <w:r>
              <w:t>1 – Create Bucket</w:t>
            </w:r>
          </w:p>
          <w:p w14:paraId="611C68D2" w14:textId="2295C507" w:rsidR="00126DCD" w:rsidRDefault="00126DCD" w:rsidP="00126DCD">
            <w:pPr>
              <w:ind w:firstLine="0"/>
            </w:pPr>
            <w:r>
              <w:t>First Name: Jeff</w:t>
            </w:r>
          </w:p>
          <w:p w14:paraId="077DC8D2" w14:textId="77777777" w:rsidR="00126DCD" w:rsidRDefault="00126DCD" w:rsidP="00126DCD">
            <w:pPr>
              <w:ind w:firstLine="0"/>
            </w:pPr>
            <w:r>
              <w:t xml:space="preserve">Last Name: </w:t>
            </w:r>
            <w:proofErr w:type="spellStart"/>
            <w:r>
              <w:t>foX</w:t>
            </w:r>
            <w:proofErr w:type="spellEnd"/>
          </w:p>
          <w:p w14:paraId="3C66E3CF" w14:textId="77777777" w:rsidR="00126DCD" w:rsidRDefault="00126DCD" w:rsidP="00126DCD">
            <w:pPr>
              <w:ind w:firstLine="0"/>
            </w:pPr>
            <w:r>
              <w:t>6 digits: 123</w:t>
            </w:r>
          </w:p>
          <w:p w14:paraId="47DD6C0E" w14:textId="77777777" w:rsidR="00126DCD" w:rsidRDefault="00126DCD" w:rsidP="00126DCD">
            <w:pPr>
              <w:ind w:firstLine="0"/>
            </w:pPr>
            <w:r>
              <w:t xml:space="preserve">6 digits: </w:t>
            </w:r>
            <w:proofErr w:type="spellStart"/>
            <w:r>
              <w:t>abc</w:t>
            </w:r>
            <w:proofErr w:type="spellEnd"/>
          </w:p>
          <w:p w14:paraId="5855360D" w14:textId="0293043C" w:rsidR="00126DCD" w:rsidRPr="00126DCD" w:rsidRDefault="00126DCD" w:rsidP="00126DCD">
            <w:pPr>
              <w:ind w:firstLine="0"/>
            </w:pPr>
            <w:r>
              <w:t>6 digits: 123456</w:t>
            </w:r>
          </w:p>
        </w:tc>
        <w:tc>
          <w:tcPr>
            <w:tcW w:w="2976" w:type="dxa"/>
          </w:tcPr>
          <w:p w14:paraId="3B45D345" w14:textId="77777777" w:rsidR="00A06084" w:rsidRDefault="00126DCD" w:rsidP="00126DCD">
            <w:pPr>
              <w:ind w:firstLine="0"/>
            </w:pPr>
            <w:r>
              <w:t>New bucket created with name gabriellejeuck-444222</w:t>
            </w:r>
          </w:p>
          <w:p w14:paraId="672A92E4" w14:textId="306960C8" w:rsidR="00126DCD" w:rsidRDefault="00126DCD" w:rsidP="00126DCD">
            <w:pPr>
              <w:ind w:firstLine="0"/>
            </w:pPr>
          </w:p>
          <w:p w14:paraId="55B29BCA" w14:textId="400F8AFF" w:rsidR="004F7E97" w:rsidRDefault="004F7E97" w:rsidP="00126DCD">
            <w:pPr>
              <w:ind w:firstLine="0"/>
            </w:pPr>
          </w:p>
          <w:p w14:paraId="7D49B9D7" w14:textId="77777777" w:rsidR="004F7E97" w:rsidRDefault="004F7E97" w:rsidP="00126DCD">
            <w:pPr>
              <w:ind w:firstLine="0"/>
            </w:pPr>
          </w:p>
          <w:p w14:paraId="15C43C14" w14:textId="77777777" w:rsidR="00126DCD" w:rsidRDefault="00126DCD" w:rsidP="00126DCD">
            <w:pPr>
              <w:ind w:firstLine="0"/>
            </w:pPr>
            <w:r>
              <w:t>New list to print</w:t>
            </w:r>
          </w:p>
          <w:p w14:paraId="580762C5" w14:textId="4B813B7F" w:rsidR="00126DCD" w:rsidRPr="00126DCD" w:rsidRDefault="004F7E97" w:rsidP="00126DCD">
            <w:pPr>
              <w:ind w:firstLine="0"/>
            </w:pPr>
            <w:r>
              <w:t xml:space="preserve">And </w:t>
            </w:r>
            <w:r w:rsidR="00126DCD">
              <w:t>prompt</w:t>
            </w:r>
            <w:r>
              <w:t>s</w:t>
            </w:r>
            <w:r w:rsidR="00126DCD">
              <w:t xml:space="preserve"> to insert new 6 digit</w:t>
            </w:r>
            <w:r w:rsidR="003055AE">
              <w:t>s</w:t>
            </w:r>
            <w:r w:rsidR="00126DCD">
              <w:t xml:space="preserve"> twice then create</w:t>
            </w:r>
            <w:r>
              <w:t>s</w:t>
            </w:r>
            <w:r w:rsidR="00126DCD">
              <w:t xml:space="preserve"> new bucket jefffox-123456</w:t>
            </w:r>
          </w:p>
        </w:tc>
        <w:tc>
          <w:tcPr>
            <w:tcW w:w="2107" w:type="dxa"/>
          </w:tcPr>
          <w:p w14:paraId="2E64F570" w14:textId="1B1A5CBB" w:rsidR="00A06084" w:rsidRDefault="00126DCD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11</w:t>
            </w:r>
          </w:p>
        </w:tc>
        <w:tc>
          <w:tcPr>
            <w:tcW w:w="1257" w:type="dxa"/>
          </w:tcPr>
          <w:p w14:paraId="62CF75FD" w14:textId="77777777" w:rsidR="00A06084" w:rsidRDefault="00126DCD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  <w:p w14:paraId="10C754CB" w14:textId="77777777" w:rsidR="00126DCD" w:rsidRDefault="00126DCD" w:rsidP="00A06084">
            <w:pPr>
              <w:ind w:firstLine="0"/>
              <w:jc w:val="center"/>
              <w:rPr>
                <w:b/>
                <w:bCs/>
              </w:rPr>
            </w:pPr>
          </w:p>
          <w:p w14:paraId="62F566D5" w14:textId="77777777" w:rsidR="00126DCD" w:rsidRDefault="00126DCD" w:rsidP="00A06084">
            <w:pPr>
              <w:ind w:firstLine="0"/>
              <w:jc w:val="center"/>
              <w:rPr>
                <w:b/>
                <w:bCs/>
              </w:rPr>
            </w:pPr>
          </w:p>
          <w:p w14:paraId="1BD65762" w14:textId="77777777" w:rsidR="00126DCD" w:rsidRDefault="00126DCD" w:rsidP="00A06084">
            <w:pPr>
              <w:ind w:firstLine="0"/>
              <w:jc w:val="center"/>
              <w:rPr>
                <w:b/>
                <w:bCs/>
              </w:rPr>
            </w:pPr>
          </w:p>
          <w:p w14:paraId="0B6D2693" w14:textId="77777777" w:rsidR="00126DCD" w:rsidRDefault="00126DCD" w:rsidP="00A06084">
            <w:pPr>
              <w:ind w:firstLine="0"/>
              <w:jc w:val="center"/>
              <w:rPr>
                <w:b/>
                <w:bCs/>
              </w:rPr>
            </w:pPr>
          </w:p>
          <w:p w14:paraId="7228834E" w14:textId="0E7672B2" w:rsidR="00126DCD" w:rsidRDefault="00126DCD" w:rsidP="004F7E9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A06084" w14:paraId="0FE7CB8D" w14:textId="77777777" w:rsidTr="004F7E97">
        <w:tc>
          <w:tcPr>
            <w:tcW w:w="777" w:type="dxa"/>
          </w:tcPr>
          <w:p w14:paraId="62EABFE2" w14:textId="3702E2C4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818" w:type="dxa"/>
          </w:tcPr>
          <w:p w14:paraId="7797E1BA" w14:textId="69893D97" w:rsidR="00A06084" w:rsidRDefault="00126DCD" w:rsidP="00126DCD">
            <w:pPr>
              <w:ind w:firstLine="0"/>
            </w:pPr>
            <w:r>
              <w:t xml:space="preserve">2 – Put </w:t>
            </w:r>
            <w:r w:rsidR="003055AE">
              <w:t xml:space="preserve">an </w:t>
            </w:r>
            <w:r>
              <w:t xml:space="preserve">object in </w:t>
            </w:r>
            <w:r w:rsidR="003055AE">
              <w:t xml:space="preserve">an </w:t>
            </w:r>
            <w:r>
              <w:t>already created bucket</w:t>
            </w:r>
          </w:p>
          <w:p w14:paraId="74DE56ED" w14:textId="77777777" w:rsidR="00126DCD" w:rsidRDefault="00126DCD" w:rsidP="00126DCD">
            <w:pPr>
              <w:ind w:firstLine="0"/>
            </w:pPr>
            <w:r>
              <w:t>Bucket: jefffox-123456</w:t>
            </w:r>
          </w:p>
          <w:p w14:paraId="7096DC73" w14:textId="77777777" w:rsidR="00126DCD" w:rsidRDefault="00126DCD" w:rsidP="00126DCD">
            <w:pPr>
              <w:ind w:firstLine="0"/>
            </w:pPr>
            <w:r>
              <w:t>File: File.txt</w:t>
            </w:r>
          </w:p>
          <w:p w14:paraId="595F0181" w14:textId="667C30F7" w:rsidR="00126DCD" w:rsidRDefault="00126DCD" w:rsidP="00126DCD">
            <w:pPr>
              <w:ind w:firstLine="0"/>
            </w:pPr>
          </w:p>
          <w:p w14:paraId="456F6A58" w14:textId="102DFD8E" w:rsidR="00126DCD" w:rsidRDefault="00126DCD" w:rsidP="00126DCD">
            <w:pPr>
              <w:ind w:firstLine="0"/>
            </w:pPr>
            <w:r>
              <w:t xml:space="preserve">2 – Put </w:t>
            </w:r>
            <w:r w:rsidR="003055AE">
              <w:t xml:space="preserve">an </w:t>
            </w:r>
            <w:r>
              <w:t xml:space="preserve">object in </w:t>
            </w:r>
            <w:r w:rsidR="003055AE">
              <w:t xml:space="preserve">an </w:t>
            </w:r>
            <w:r>
              <w:t>already created bucket</w:t>
            </w:r>
          </w:p>
          <w:p w14:paraId="4C48C703" w14:textId="311370F1" w:rsidR="00126DCD" w:rsidRDefault="00126DCD" w:rsidP="00126DCD">
            <w:pPr>
              <w:ind w:firstLine="0"/>
            </w:pPr>
            <w:r>
              <w:t>Bucket: jefffox-123456</w:t>
            </w:r>
          </w:p>
          <w:p w14:paraId="51E0A5E4" w14:textId="719A0CB4" w:rsidR="00126DCD" w:rsidRDefault="00126DCD" w:rsidP="00126DCD">
            <w:pPr>
              <w:ind w:firstLine="0"/>
            </w:pPr>
            <w:r>
              <w:t>File: Random.txt</w:t>
            </w:r>
          </w:p>
          <w:p w14:paraId="3DE63EF7" w14:textId="450A6106" w:rsidR="001D1495" w:rsidRDefault="001D1495" w:rsidP="00126DCD">
            <w:pPr>
              <w:ind w:firstLine="0"/>
            </w:pPr>
          </w:p>
          <w:p w14:paraId="6B6F6EFF" w14:textId="4F64E110" w:rsidR="001D1495" w:rsidRDefault="001D1495" w:rsidP="001D1495">
            <w:pPr>
              <w:ind w:firstLine="0"/>
            </w:pPr>
            <w:r>
              <w:t xml:space="preserve">2 – Put </w:t>
            </w:r>
            <w:r w:rsidR="003055AE">
              <w:t xml:space="preserve">an </w:t>
            </w:r>
            <w:r>
              <w:t xml:space="preserve">object in </w:t>
            </w:r>
            <w:r w:rsidR="003055AE">
              <w:t xml:space="preserve">an </w:t>
            </w:r>
            <w:r>
              <w:t>already created bucket</w:t>
            </w:r>
          </w:p>
          <w:p w14:paraId="2D020E1F" w14:textId="77777777" w:rsidR="001D1495" w:rsidRDefault="001D1495" w:rsidP="001D1495">
            <w:pPr>
              <w:ind w:firstLine="0"/>
            </w:pPr>
            <w:r>
              <w:t>Bucket: jefffox-123456</w:t>
            </w:r>
          </w:p>
          <w:p w14:paraId="62D02E0C" w14:textId="7D4BF0DB" w:rsidR="00126DCD" w:rsidRPr="00126DCD" w:rsidRDefault="001D1495" w:rsidP="00126DCD">
            <w:pPr>
              <w:ind w:firstLine="0"/>
            </w:pPr>
            <w:r>
              <w:t>File: Unknown.txt</w:t>
            </w:r>
          </w:p>
        </w:tc>
        <w:tc>
          <w:tcPr>
            <w:tcW w:w="2976" w:type="dxa"/>
          </w:tcPr>
          <w:p w14:paraId="5253453F" w14:textId="6C1B10A8" w:rsidR="00A06084" w:rsidRDefault="00126DCD" w:rsidP="00126DCD">
            <w:pPr>
              <w:ind w:firstLine="0"/>
            </w:pPr>
            <w:r>
              <w:t xml:space="preserve">File.txt was put into </w:t>
            </w:r>
            <w:r w:rsidR="003055AE">
              <w:t xml:space="preserve">the </w:t>
            </w:r>
            <w:r>
              <w:t>jefffox-123456 bucket;</w:t>
            </w:r>
          </w:p>
          <w:p w14:paraId="11A939A8" w14:textId="5FDE7290" w:rsidR="00126DCD" w:rsidRDefault="00126DCD" w:rsidP="00126DCD">
            <w:pPr>
              <w:ind w:firstLine="0"/>
            </w:pPr>
            <w:r>
              <w:t>List items within bucket: File.txt</w:t>
            </w:r>
          </w:p>
          <w:p w14:paraId="73DDD7A0" w14:textId="20A602BF" w:rsidR="00126DCD" w:rsidRDefault="00126DCD" w:rsidP="00126DCD">
            <w:pPr>
              <w:ind w:firstLine="0"/>
            </w:pPr>
          </w:p>
          <w:p w14:paraId="2FEBDABD" w14:textId="655AE1CF" w:rsidR="00126DCD" w:rsidRDefault="00126DCD" w:rsidP="00126DCD">
            <w:pPr>
              <w:ind w:firstLine="0"/>
            </w:pPr>
            <w:r>
              <w:t xml:space="preserve">Random.txt was put into </w:t>
            </w:r>
            <w:r w:rsidR="003055AE">
              <w:t xml:space="preserve">the </w:t>
            </w:r>
            <w:r>
              <w:t>jefffox-123456 bucket;</w:t>
            </w:r>
          </w:p>
          <w:p w14:paraId="063348EC" w14:textId="799DAAFA" w:rsidR="00126DCD" w:rsidRDefault="00126DCD" w:rsidP="00126DCD">
            <w:pPr>
              <w:ind w:firstLine="0"/>
            </w:pPr>
            <w:r>
              <w:t xml:space="preserve">List items within bucket: File.txt and Random.txt </w:t>
            </w:r>
          </w:p>
          <w:p w14:paraId="7AA9FDD8" w14:textId="77777777" w:rsidR="00126DCD" w:rsidRDefault="00126DCD" w:rsidP="00126DCD">
            <w:pPr>
              <w:ind w:firstLine="0"/>
            </w:pPr>
          </w:p>
          <w:p w14:paraId="6783603E" w14:textId="6249CC1C" w:rsidR="00126DCD" w:rsidRPr="00126DCD" w:rsidRDefault="001D1495" w:rsidP="004F7E97">
            <w:pPr>
              <w:ind w:firstLine="0"/>
            </w:pPr>
            <w:r>
              <w:t xml:space="preserve">File not found error and proceed to </w:t>
            </w:r>
            <w:r w:rsidR="003055AE">
              <w:t>being prompted again.</w:t>
            </w:r>
          </w:p>
        </w:tc>
        <w:tc>
          <w:tcPr>
            <w:tcW w:w="2107" w:type="dxa"/>
          </w:tcPr>
          <w:p w14:paraId="0F19FD5B" w14:textId="77777777" w:rsidR="00A06084" w:rsidRDefault="00126DCD" w:rsidP="001D149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12</w:t>
            </w:r>
          </w:p>
          <w:p w14:paraId="2C36CA77" w14:textId="77777777" w:rsidR="001D1495" w:rsidRDefault="001D1495" w:rsidP="001D1495">
            <w:pPr>
              <w:ind w:firstLine="0"/>
              <w:jc w:val="center"/>
              <w:rPr>
                <w:b/>
                <w:bCs/>
              </w:rPr>
            </w:pPr>
          </w:p>
          <w:p w14:paraId="63ABED54" w14:textId="77777777" w:rsidR="001D1495" w:rsidRDefault="001D1495" w:rsidP="001D1495">
            <w:pPr>
              <w:ind w:firstLine="0"/>
              <w:jc w:val="center"/>
              <w:rPr>
                <w:b/>
                <w:bCs/>
              </w:rPr>
            </w:pPr>
          </w:p>
          <w:p w14:paraId="41550709" w14:textId="77777777" w:rsidR="001D1495" w:rsidRDefault="001D1495" w:rsidP="001D1495">
            <w:pPr>
              <w:ind w:firstLine="0"/>
              <w:jc w:val="center"/>
              <w:rPr>
                <w:b/>
                <w:bCs/>
              </w:rPr>
            </w:pPr>
          </w:p>
          <w:p w14:paraId="5506D1DC" w14:textId="77777777" w:rsidR="001D1495" w:rsidRDefault="001D1495" w:rsidP="001D1495">
            <w:pPr>
              <w:ind w:firstLine="0"/>
              <w:jc w:val="center"/>
              <w:rPr>
                <w:b/>
                <w:bCs/>
              </w:rPr>
            </w:pPr>
          </w:p>
          <w:p w14:paraId="05366594" w14:textId="77777777" w:rsidR="001D1495" w:rsidRDefault="001D1495" w:rsidP="001D1495">
            <w:pPr>
              <w:ind w:firstLine="0"/>
              <w:jc w:val="center"/>
              <w:rPr>
                <w:b/>
                <w:bCs/>
              </w:rPr>
            </w:pPr>
          </w:p>
          <w:p w14:paraId="414B67B9" w14:textId="77777777" w:rsidR="001D1495" w:rsidRDefault="001D1495" w:rsidP="001D1495">
            <w:pPr>
              <w:ind w:firstLine="0"/>
              <w:jc w:val="center"/>
              <w:rPr>
                <w:b/>
                <w:bCs/>
              </w:rPr>
            </w:pPr>
          </w:p>
          <w:p w14:paraId="5E3AE8F0" w14:textId="77777777" w:rsidR="001D1495" w:rsidRDefault="001D1495" w:rsidP="001D1495">
            <w:pPr>
              <w:ind w:firstLine="0"/>
              <w:jc w:val="center"/>
              <w:rPr>
                <w:b/>
                <w:bCs/>
              </w:rPr>
            </w:pPr>
          </w:p>
          <w:p w14:paraId="4C74B1EC" w14:textId="77777777" w:rsidR="001D1495" w:rsidRDefault="001D1495" w:rsidP="001D1495">
            <w:pPr>
              <w:ind w:firstLine="0"/>
              <w:jc w:val="center"/>
              <w:rPr>
                <w:b/>
                <w:bCs/>
              </w:rPr>
            </w:pPr>
          </w:p>
          <w:p w14:paraId="609E52C3" w14:textId="77777777" w:rsidR="001D1495" w:rsidRDefault="001D1495" w:rsidP="001D1495">
            <w:pPr>
              <w:ind w:firstLine="0"/>
              <w:jc w:val="center"/>
              <w:rPr>
                <w:b/>
                <w:bCs/>
              </w:rPr>
            </w:pPr>
          </w:p>
          <w:p w14:paraId="36101B37" w14:textId="6DE0B26B" w:rsidR="001D1495" w:rsidRDefault="001D1495" w:rsidP="001D149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13</w:t>
            </w:r>
          </w:p>
        </w:tc>
        <w:tc>
          <w:tcPr>
            <w:tcW w:w="1257" w:type="dxa"/>
          </w:tcPr>
          <w:p w14:paraId="0E95F9C6" w14:textId="77777777" w:rsidR="00A06084" w:rsidRDefault="00126DCD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  <w:p w14:paraId="361C77DF" w14:textId="77777777" w:rsidR="00126DCD" w:rsidRDefault="00126DCD" w:rsidP="00A06084">
            <w:pPr>
              <w:ind w:firstLine="0"/>
              <w:jc w:val="center"/>
              <w:rPr>
                <w:b/>
                <w:bCs/>
              </w:rPr>
            </w:pPr>
          </w:p>
          <w:p w14:paraId="1E438E2B" w14:textId="77777777" w:rsidR="00126DCD" w:rsidRDefault="00126DCD" w:rsidP="00A06084">
            <w:pPr>
              <w:ind w:firstLine="0"/>
              <w:jc w:val="center"/>
              <w:rPr>
                <w:b/>
                <w:bCs/>
              </w:rPr>
            </w:pPr>
          </w:p>
          <w:p w14:paraId="5FF2E244" w14:textId="77777777" w:rsidR="00126DCD" w:rsidRDefault="00126DCD" w:rsidP="00A06084">
            <w:pPr>
              <w:ind w:firstLine="0"/>
              <w:jc w:val="center"/>
              <w:rPr>
                <w:b/>
                <w:bCs/>
              </w:rPr>
            </w:pPr>
          </w:p>
          <w:p w14:paraId="2563D952" w14:textId="77777777" w:rsidR="00126DCD" w:rsidRDefault="00126DCD" w:rsidP="00A06084">
            <w:pPr>
              <w:ind w:firstLine="0"/>
              <w:jc w:val="center"/>
              <w:rPr>
                <w:b/>
                <w:bCs/>
              </w:rPr>
            </w:pPr>
          </w:p>
          <w:p w14:paraId="37833735" w14:textId="3D59BCE5" w:rsidR="00126DCD" w:rsidRDefault="004F7E97" w:rsidP="004F7E9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126DCD">
              <w:rPr>
                <w:b/>
                <w:bCs/>
              </w:rPr>
              <w:t>ass</w:t>
            </w:r>
          </w:p>
          <w:p w14:paraId="07CE67F8" w14:textId="77777777" w:rsidR="001D1495" w:rsidRDefault="001D1495" w:rsidP="00126DCD">
            <w:pPr>
              <w:ind w:firstLine="0"/>
              <w:jc w:val="center"/>
              <w:rPr>
                <w:b/>
                <w:bCs/>
              </w:rPr>
            </w:pPr>
          </w:p>
          <w:p w14:paraId="4124A3D2" w14:textId="77777777" w:rsidR="001D1495" w:rsidRDefault="001D1495" w:rsidP="00126DCD">
            <w:pPr>
              <w:ind w:firstLine="0"/>
              <w:jc w:val="center"/>
              <w:rPr>
                <w:b/>
                <w:bCs/>
              </w:rPr>
            </w:pPr>
          </w:p>
          <w:p w14:paraId="5D4D2A57" w14:textId="77777777" w:rsidR="001D1495" w:rsidRDefault="001D1495" w:rsidP="00126DCD">
            <w:pPr>
              <w:ind w:firstLine="0"/>
              <w:jc w:val="center"/>
              <w:rPr>
                <w:b/>
                <w:bCs/>
              </w:rPr>
            </w:pPr>
          </w:p>
          <w:p w14:paraId="5B7E2450" w14:textId="77777777" w:rsidR="001D1495" w:rsidRDefault="001D1495" w:rsidP="00126DCD">
            <w:pPr>
              <w:ind w:firstLine="0"/>
              <w:jc w:val="center"/>
              <w:rPr>
                <w:b/>
                <w:bCs/>
              </w:rPr>
            </w:pPr>
          </w:p>
          <w:p w14:paraId="79ADC283" w14:textId="6D6D529A" w:rsidR="001D1495" w:rsidRDefault="001D1495" w:rsidP="00126DCD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  <w:p w14:paraId="5CEC53FE" w14:textId="77777777" w:rsidR="001D1495" w:rsidRDefault="001D1495" w:rsidP="00126DCD">
            <w:pPr>
              <w:ind w:firstLine="0"/>
              <w:jc w:val="center"/>
              <w:rPr>
                <w:b/>
                <w:bCs/>
              </w:rPr>
            </w:pPr>
          </w:p>
          <w:p w14:paraId="22F0EE04" w14:textId="1A0C1773" w:rsidR="001D1495" w:rsidRDefault="001D1495" w:rsidP="00126DCD">
            <w:pPr>
              <w:ind w:firstLine="0"/>
              <w:jc w:val="center"/>
              <w:rPr>
                <w:b/>
                <w:bCs/>
              </w:rPr>
            </w:pPr>
          </w:p>
        </w:tc>
      </w:tr>
      <w:tr w:rsidR="00A06084" w14:paraId="3FCEC353" w14:textId="77777777" w:rsidTr="004F7E97">
        <w:tc>
          <w:tcPr>
            <w:tcW w:w="777" w:type="dxa"/>
          </w:tcPr>
          <w:p w14:paraId="4A788743" w14:textId="04C24FAD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2818" w:type="dxa"/>
          </w:tcPr>
          <w:p w14:paraId="233B4402" w14:textId="3FA47BB7" w:rsidR="00A06084" w:rsidRDefault="001D1495" w:rsidP="001D1495">
            <w:pPr>
              <w:ind w:firstLine="0"/>
            </w:pPr>
            <w:r>
              <w:t xml:space="preserve">3 – Delete </w:t>
            </w:r>
            <w:r w:rsidR="003055AE">
              <w:t xml:space="preserve">an </w:t>
            </w:r>
            <w:r>
              <w:t xml:space="preserve">object in </w:t>
            </w:r>
            <w:r w:rsidR="003055AE">
              <w:t xml:space="preserve">the </w:t>
            </w:r>
            <w:r>
              <w:t>bucket</w:t>
            </w:r>
          </w:p>
          <w:p w14:paraId="216243EB" w14:textId="53BC5850" w:rsidR="001D1495" w:rsidRDefault="001D1495" w:rsidP="001D1495">
            <w:pPr>
              <w:ind w:firstLine="0"/>
            </w:pPr>
            <w:r>
              <w:t xml:space="preserve">Bucket: </w:t>
            </w:r>
            <w:r w:rsidR="003055AE">
              <w:t>j</w:t>
            </w:r>
            <w:r>
              <w:t>efffox-123456</w:t>
            </w:r>
          </w:p>
          <w:p w14:paraId="79A2A032" w14:textId="77777777" w:rsidR="001D1495" w:rsidRDefault="001D1495" w:rsidP="001D1495">
            <w:pPr>
              <w:ind w:firstLine="0"/>
            </w:pPr>
            <w:r>
              <w:t>File: Random.txt</w:t>
            </w:r>
          </w:p>
          <w:p w14:paraId="2055162C" w14:textId="77777777" w:rsidR="004F7E97" w:rsidRDefault="004F7E97" w:rsidP="001D1495">
            <w:pPr>
              <w:ind w:firstLine="0"/>
            </w:pPr>
          </w:p>
          <w:p w14:paraId="493FA738" w14:textId="39228979" w:rsidR="001D1495" w:rsidRDefault="001D1495" w:rsidP="001D1495">
            <w:pPr>
              <w:ind w:firstLine="0"/>
            </w:pPr>
            <w:r>
              <w:t xml:space="preserve">3 – Delete </w:t>
            </w:r>
            <w:r w:rsidR="003055AE">
              <w:t xml:space="preserve">an </w:t>
            </w:r>
            <w:r>
              <w:t>object</w:t>
            </w:r>
            <w:r w:rsidR="003055AE">
              <w:t xml:space="preserve"> in</w:t>
            </w:r>
            <w:r>
              <w:t xml:space="preserve"> </w:t>
            </w:r>
            <w:r w:rsidR="003055AE">
              <w:t xml:space="preserve">the </w:t>
            </w:r>
            <w:r>
              <w:t>bucket</w:t>
            </w:r>
          </w:p>
          <w:p w14:paraId="48DC3290" w14:textId="77777777" w:rsidR="001D1495" w:rsidRDefault="001D1495" w:rsidP="001D1495">
            <w:pPr>
              <w:ind w:firstLine="0"/>
            </w:pPr>
            <w:r>
              <w:t>Bucket: my-stinky-bucket</w:t>
            </w:r>
          </w:p>
          <w:p w14:paraId="2AD042F0" w14:textId="77777777" w:rsidR="001D1495" w:rsidRDefault="001D1495" w:rsidP="001D1495">
            <w:pPr>
              <w:ind w:firstLine="0"/>
            </w:pPr>
            <w:r>
              <w:t>File: File.txt</w:t>
            </w:r>
          </w:p>
          <w:p w14:paraId="53DD41F1" w14:textId="77777777" w:rsidR="00D7297E" w:rsidRDefault="00D7297E" w:rsidP="001D1495">
            <w:pPr>
              <w:ind w:firstLine="0"/>
            </w:pPr>
          </w:p>
          <w:p w14:paraId="0CE9E12C" w14:textId="0FD9796C" w:rsidR="00D7297E" w:rsidRPr="001D1495" w:rsidRDefault="00D7297E" w:rsidP="004F7E97">
            <w:pPr>
              <w:ind w:firstLine="0"/>
            </w:pPr>
            <w:r>
              <w:t xml:space="preserve">3 – Delete </w:t>
            </w:r>
            <w:r w:rsidR="003055AE">
              <w:t xml:space="preserve">an </w:t>
            </w:r>
            <w:r>
              <w:t>object in</w:t>
            </w:r>
            <w:r w:rsidR="003055AE">
              <w:t xml:space="preserve"> the </w:t>
            </w:r>
            <w:proofErr w:type="gramStart"/>
            <w:r w:rsidR="003055AE">
              <w:t xml:space="preserve">bucket </w:t>
            </w:r>
            <w:r>
              <w:t xml:space="preserve"> my</w:t>
            </w:r>
            <w:proofErr w:type="gramEnd"/>
            <w:r>
              <w:t>-stinky-bucket</w:t>
            </w:r>
          </w:p>
        </w:tc>
        <w:tc>
          <w:tcPr>
            <w:tcW w:w="2976" w:type="dxa"/>
          </w:tcPr>
          <w:p w14:paraId="3F68AEC4" w14:textId="1887BBF6" w:rsidR="00A06084" w:rsidRDefault="001D1495" w:rsidP="001D1495">
            <w:pPr>
              <w:ind w:firstLine="0"/>
            </w:pPr>
            <w:r>
              <w:t xml:space="preserve">Deletes file Random.txt from </w:t>
            </w:r>
            <w:r w:rsidR="003055AE">
              <w:t xml:space="preserve">the </w:t>
            </w:r>
            <w:r>
              <w:t>bucket</w:t>
            </w:r>
            <w:r w:rsidR="003055AE">
              <w:t xml:space="preserve"> jefffox-123456</w:t>
            </w:r>
          </w:p>
          <w:p w14:paraId="21FA853D" w14:textId="77777777" w:rsidR="001D1495" w:rsidRDefault="001D1495" w:rsidP="001D1495">
            <w:pPr>
              <w:ind w:firstLine="0"/>
            </w:pPr>
          </w:p>
          <w:p w14:paraId="66B90D14" w14:textId="77777777" w:rsidR="001D1495" w:rsidRDefault="001D1495" w:rsidP="001D1495">
            <w:pPr>
              <w:ind w:firstLine="0"/>
            </w:pPr>
          </w:p>
          <w:p w14:paraId="3FB8ECA8" w14:textId="77777777" w:rsidR="001D1495" w:rsidRDefault="001D1495" w:rsidP="001D1495">
            <w:pPr>
              <w:ind w:firstLine="0"/>
            </w:pPr>
            <w:r>
              <w:t>Deletes file File.txt from my-stinky-bucket</w:t>
            </w:r>
          </w:p>
          <w:p w14:paraId="41A59BC9" w14:textId="77777777" w:rsidR="00D7297E" w:rsidRDefault="00D7297E" w:rsidP="001D1495">
            <w:pPr>
              <w:ind w:firstLine="0"/>
            </w:pPr>
          </w:p>
          <w:p w14:paraId="4C046C21" w14:textId="0F897D34" w:rsidR="00D7297E" w:rsidRDefault="00D7297E" w:rsidP="001D1495">
            <w:pPr>
              <w:ind w:firstLine="0"/>
            </w:pPr>
          </w:p>
          <w:p w14:paraId="2894F561" w14:textId="77777777" w:rsidR="003055AE" w:rsidRDefault="003055AE" w:rsidP="001D1495">
            <w:pPr>
              <w:ind w:firstLine="0"/>
            </w:pPr>
          </w:p>
          <w:p w14:paraId="03700192" w14:textId="572A43B4" w:rsidR="00D7297E" w:rsidRPr="001D1495" w:rsidRDefault="00D7297E" w:rsidP="001D1495">
            <w:pPr>
              <w:ind w:firstLine="0"/>
            </w:pPr>
            <w:r>
              <w:t>No file exists, should be prompted menu for new options</w:t>
            </w:r>
          </w:p>
        </w:tc>
        <w:tc>
          <w:tcPr>
            <w:tcW w:w="2107" w:type="dxa"/>
          </w:tcPr>
          <w:p w14:paraId="014B9935" w14:textId="77777777" w:rsidR="00A06084" w:rsidRDefault="001D1495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14</w:t>
            </w:r>
          </w:p>
          <w:p w14:paraId="67484EEB" w14:textId="77777777" w:rsidR="00D7297E" w:rsidRDefault="00D7297E" w:rsidP="004F7E97">
            <w:pPr>
              <w:ind w:firstLine="0"/>
              <w:rPr>
                <w:b/>
                <w:bCs/>
              </w:rPr>
            </w:pPr>
          </w:p>
          <w:p w14:paraId="4A9746D7" w14:textId="77777777" w:rsidR="00D7297E" w:rsidRDefault="00D7297E" w:rsidP="00A06084">
            <w:pPr>
              <w:ind w:firstLine="0"/>
              <w:jc w:val="center"/>
              <w:rPr>
                <w:b/>
                <w:bCs/>
              </w:rPr>
            </w:pPr>
          </w:p>
          <w:p w14:paraId="237C04BF" w14:textId="77777777" w:rsidR="00D7297E" w:rsidRDefault="00D7297E" w:rsidP="00A06084">
            <w:pPr>
              <w:ind w:firstLine="0"/>
              <w:jc w:val="center"/>
              <w:rPr>
                <w:b/>
                <w:bCs/>
              </w:rPr>
            </w:pPr>
          </w:p>
          <w:p w14:paraId="5A7BF10C" w14:textId="5FDB2F4D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76B283EC" w14:textId="397BE49A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60FDC920" w14:textId="75965AA2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241FF53C" w14:textId="790FC65A" w:rsidR="003055AE" w:rsidRDefault="003055AE" w:rsidP="00A06084">
            <w:pPr>
              <w:ind w:firstLine="0"/>
              <w:jc w:val="center"/>
              <w:rPr>
                <w:b/>
                <w:bCs/>
              </w:rPr>
            </w:pPr>
          </w:p>
          <w:p w14:paraId="6D395671" w14:textId="77777777" w:rsidR="003055AE" w:rsidRDefault="003055AE" w:rsidP="00A06084">
            <w:pPr>
              <w:ind w:firstLine="0"/>
              <w:jc w:val="center"/>
              <w:rPr>
                <w:b/>
                <w:bCs/>
              </w:rPr>
            </w:pPr>
          </w:p>
          <w:p w14:paraId="3DD88ED7" w14:textId="77777777" w:rsidR="00D7297E" w:rsidRDefault="00D7297E" w:rsidP="00A06084">
            <w:pPr>
              <w:ind w:firstLine="0"/>
              <w:jc w:val="center"/>
              <w:rPr>
                <w:b/>
                <w:bCs/>
              </w:rPr>
            </w:pPr>
          </w:p>
          <w:p w14:paraId="7AF8F46F" w14:textId="767BBDBF" w:rsidR="00D7297E" w:rsidRDefault="00D7297E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15</w:t>
            </w:r>
          </w:p>
        </w:tc>
        <w:tc>
          <w:tcPr>
            <w:tcW w:w="1257" w:type="dxa"/>
          </w:tcPr>
          <w:p w14:paraId="70670CE9" w14:textId="77777777" w:rsidR="00A06084" w:rsidRDefault="001D1495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  <w:p w14:paraId="60804B4D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072C4530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33592822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442CBD44" w14:textId="1032106B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6BAC987C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712C9B94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1B89F0F8" w14:textId="4BB60EAF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225E1D21" w14:textId="0F902E64" w:rsidR="003055AE" w:rsidRDefault="003055AE" w:rsidP="00A06084">
            <w:pPr>
              <w:ind w:firstLine="0"/>
              <w:jc w:val="center"/>
              <w:rPr>
                <w:b/>
                <w:bCs/>
              </w:rPr>
            </w:pPr>
          </w:p>
          <w:p w14:paraId="29507D09" w14:textId="77777777" w:rsidR="003055AE" w:rsidRDefault="003055AE" w:rsidP="00A06084">
            <w:pPr>
              <w:ind w:firstLine="0"/>
              <w:jc w:val="center"/>
              <w:rPr>
                <w:b/>
                <w:bCs/>
              </w:rPr>
            </w:pPr>
          </w:p>
          <w:p w14:paraId="15EE1A3C" w14:textId="77777777" w:rsidR="004F7E97" w:rsidRDefault="004F7E97" w:rsidP="004F7E9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  <w:p w14:paraId="732481B7" w14:textId="77777777" w:rsidR="004F7E97" w:rsidRDefault="004F7E97" w:rsidP="004F7E97">
            <w:pPr>
              <w:ind w:firstLine="0"/>
              <w:rPr>
                <w:b/>
                <w:bCs/>
              </w:rPr>
            </w:pPr>
          </w:p>
          <w:p w14:paraId="3BC64195" w14:textId="142BE608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</w:tc>
      </w:tr>
      <w:tr w:rsidR="00A06084" w14:paraId="72D9A0A2" w14:textId="77777777" w:rsidTr="004F7E97">
        <w:tc>
          <w:tcPr>
            <w:tcW w:w="777" w:type="dxa"/>
          </w:tcPr>
          <w:p w14:paraId="479231B1" w14:textId="2D77447D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818" w:type="dxa"/>
          </w:tcPr>
          <w:p w14:paraId="496173FF" w14:textId="77777777" w:rsidR="00A06084" w:rsidRDefault="00D7297E" w:rsidP="00D7297E">
            <w:pPr>
              <w:ind w:firstLine="0"/>
            </w:pPr>
            <w:r>
              <w:t>4 – Delete bucket my-stinky-bucket</w:t>
            </w:r>
          </w:p>
          <w:p w14:paraId="6D3CB794" w14:textId="77777777" w:rsidR="00D7297E" w:rsidRDefault="00D7297E" w:rsidP="00D7297E">
            <w:pPr>
              <w:ind w:firstLine="0"/>
            </w:pPr>
          </w:p>
          <w:p w14:paraId="4E891E74" w14:textId="6302010B" w:rsidR="00D7297E" w:rsidRPr="00D7297E" w:rsidRDefault="00D7297E" w:rsidP="00D7297E">
            <w:pPr>
              <w:ind w:firstLine="0"/>
            </w:pPr>
            <w:r>
              <w:t>4 – Delete bucket that doesn’t exist</w:t>
            </w:r>
          </w:p>
        </w:tc>
        <w:tc>
          <w:tcPr>
            <w:tcW w:w="2976" w:type="dxa"/>
          </w:tcPr>
          <w:p w14:paraId="5CBDAE13" w14:textId="77777777" w:rsidR="00A06084" w:rsidRDefault="00D7297E" w:rsidP="00D7297E">
            <w:pPr>
              <w:ind w:firstLine="0"/>
            </w:pPr>
            <w:r>
              <w:t>Bucket deleted</w:t>
            </w:r>
          </w:p>
          <w:p w14:paraId="722AE17E" w14:textId="77777777" w:rsidR="00D7297E" w:rsidRDefault="00D7297E" w:rsidP="00D7297E">
            <w:pPr>
              <w:ind w:firstLine="0"/>
            </w:pPr>
          </w:p>
          <w:p w14:paraId="5A3FC239" w14:textId="77777777" w:rsidR="00D7297E" w:rsidRDefault="00D7297E" w:rsidP="00D7297E">
            <w:pPr>
              <w:ind w:firstLine="0"/>
            </w:pPr>
          </w:p>
          <w:p w14:paraId="7D622918" w14:textId="5FEDFE73" w:rsidR="00D7297E" w:rsidRPr="00D7297E" w:rsidRDefault="00D7297E" w:rsidP="00D7297E">
            <w:pPr>
              <w:ind w:firstLine="0"/>
            </w:pPr>
            <w:r>
              <w:t>Error menu prompt</w:t>
            </w:r>
          </w:p>
        </w:tc>
        <w:tc>
          <w:tcPr>
            <w:tcW w:w="2107" w:type="dxa"/>
          </w:tcPr>
          <w:p w14:paraId="58447C8E" w14:textId="363AAA5A" w:rsidR="00A06084" w:rsidRDefault="00D7297E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16</w:t>
            </w:r>
          </w:p>
          <w:p w14:paraId="6A2A6FB7" w14:textId="77777777" w:rsidR="00D7297E" w:rsidRDefault="00D7297E" w:rsidP="00A06084">
            <w:pPr>
              <w:ind w:firstLine="0"/>
              <w:jc w:val="center"/>
              <w:rPr>
                <w:b/>
                <w:bCs/>
              </w:rPr>
            </w:pPr>
          </w:p>
          <w:p w14:paraId="04C67C95" w14:textId="77777777" w:rsidR="00D7297E" w:rsidRDefault="00D7297E" w:rsidP="00A06084">
            <w:pPr>
              <w:ind w:firstLine="0"/>
              <w:jc w:val="center"/>
              <w:rPr>
                <w:b/>
                <w:bCs/>
              </w:rPr>
            </w:pPr>
          </w:p>
          <w:p w14:paraId="39CF7F92" w14:textId="7DE08EB0" w:rsidR="00D7297E" w:rsidRDefault="00D7297E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17</w:t>
            </w:r>
          </w:p>
        </w:tc>
        <w:tc>
          <w:tcPr>
            <w:tcW w:w="1257" w:type="dxa"/>
          </w:tcPr>
          <w:p w14:paraId="5A914E41" w14:textId="77777777" w:rsidR="004F7E97" w:rsidRDefault="004F7E97" w:rsidP="004F7E9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  <w:p w14:paraId="1373E85C" w14:textId="77777777" w:rsidR="004F7E97" w:rsidRDefault="004F7E97" w:rsidP="004F7E97">
            <w:pPr>
              <w:ind w:firstLine="0"/>
              <w:jc w:val="center"/>
              <w:rPr>
                <w:b/>
                <w:bCs/>
              </w:rPr>
            </w:pPr>
          </w:p>
          <w:p w14:paraId="55008063" w14:textId="77777777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</w:p>
          <w:p w14:paraId="0F4A3115" w14:textId="77777777" w:rsidR="004F7E97" w:rsidRDefault="004F7E97" w:rsidP="004F7E9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  <w:p w14:paraId="685DD5A2" w14:textId="60A5D59B" w:rsidR="004F7E97" w:rsidRDefault="004F7E97" w:rsidP="004F7E97">
            <w:pPr>
              <w:ind w:firstLine="0"/>
              <w:rPr>
                <w:b/>
                <w:bCs/>
              </w:rPr>
            </w:pPr>
          </w:p>
        </w:tc>
      </w:tr>
      <w:tr w:rsidR="00A06084" w14:paraId="38C5EF0A" w14:textId="77777777" w:rsidTr="004F7E97">
        <w:tc>
          <w:tcPr>
            <w:tcW w:w="777" w:type="dxa"/>
          </w:tcPr>
          <w:p w14:paraId="35B9A3ED" w14:textId="538B426E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</w:t>
            </w:r>
          </w:p>
        </w:tc>
        <w:tc>
          <w:tcPr>
            <w:tcW w:w="2818" w:type="dxa"/>
          </w:tcPr>
          <w:p w14:paraId="156CFE3E" w14:textId="2213DC17" w:rsidR="00A06084" w:rsidRDefault="00D7297E" w:rsidP="00D7297E">
            <w:pPr>
              <w:ind w:firstLine="0"/>
            </w:pPr>
            <w:r>
              <w:t>5 – Copy object from bucket to another</w:t>
            </w:r>
          </w:p>
          <w:p w14:paraId="6EEF2695" w14:textId="20583AB1" w:rsidR="006C3241" w:rsidRDefault="006C3241" w:rsidP="00D7297E">
            <w:pPr>
              <w:ind w:firstLine="0"/>
            </w:pPr>
            <w:r>
              <w:t>From bucket: gabbyjeuck-334433</w:t>
            </w:r>
          </w:p>
          <w:p w14:paraId="72AA2152" w14:textId="616B9954" w:rsidR="006C3241" w:rsidRDefault="006C3241" w:rsidP="00D7297E">
            <w:pPr>
              <w:ind w:firstLine="0"/>
            </w:pPr>
            <w:r>
              <w:t>File: File.txt</w:t>
            </w:r>
          </w:p>
          <w:p w14:paraId="52B31D7F" w14:textId="4F6BB9E6" w:rsidR="006C3241" w:rsidRDefault="006C3241" w:rsidP="00D7297E">
            <w:pPr>
              <w:ind w:firstLine="0"/>
            </w:pPr>
            <w:r>
              <w:t>To bucket: jefffox-123456</w:t>
            </w:r>
          </w:p>
          <w:p w14:paraId="0FEE293E" w14:textId="3BC2D170" w:rsidR="006C3241" w:rsidRDefault="006C3241" w:rsidP="00D7297E">
            <w:pPr>
              <w:ind w:firstLine="0"/>
            </w:pPr>
            <w:r>
              <w:t>File: File.txt</w:t>
            </w:r>
          </w:p>
          <w:p w14:paraId="01590B5E" w14:textId="77777777" w:rsidR="00D7297E" w:rsidRDefault="00D7297E" w:rsidP="00D7297E">
            <w:pPr>
              <w:ind w:firstLine="0"/>
            </w:pPr>
          </w:p>
          <w:p w14:paraId="3744D9ED" w14:textId="77777777" w:rsidR="00D7297E" w:rsidRDefault="00D7297E" w:rsidP="00D7297E">
            <w:pPr>
              <w:ind w:firstLine="0"/>
            </w:pPr>
            <w:r>
              <w:t>5 – Copy object from bucket to another</w:t>
            </w:r>
          </w:p>
          <w:p w14:paraId="4A2FEEB8" w14:textId="77777777" w:rsidR="00D7297E" w:rsidRDefault="00D7297E" w:rsidP="00D7297E">
            <w:pPr>
              <w:ind w:firstLine="0"/>
            </w:pPr>
          </w:p>
          <w:p w14:paraId="2DD2861A" w14:textId="67693555" w:rsidR="00D7297E" w:rsidRPr="00D7297E" w:rsidRDefault="00D7297E" w:rsidP="00D7297E">
            <w:pPr>
              <w:ind w:firstLine="0"/>
            </w:pPr>
          </w:p>
        </w:tc>
        <w:tc>
          <w:tcPr>
            <w:tcW w:w="2976" w:type="dxa"/>
          </w:tcPr>
          <w:p w14:paraId="4C0FECC8" w14:textId="77777777" w:rsidR="006C3241" w:rsidRDefault="006C3241" w:rsidP="006C3241">
            <w:pPr>
              <w:ind w:firstLine="0"/>
            </w:pPr>
            <w:r>
              <w:t>Takes file File.txt from bucket gabbyjeuck-334433 and copies to jefffox-123456</w:t>
            </w:r>
          </w:p>
          <w:p w14:paraId="645F7B3E" w14:textId="77777777" w:rsidR="006C3241" w:rsidRDefault="006C3241" w:rsidP="006C3241">
            <w:pPr>
              <w:ind w:firstLine="0"/>
            </w:pPr>
          </w:p>
          <w:p w14:paraId="527D0C52" w14:textId="77777777" w:rsidR="006C3241" w:rsidRDefault="006C3241" w:rsidP="006C3241">
            <w:pPr>
              <w:ind w:firstLine="0"/>
            </w:pPr>
          </w:p>
          <w:p w14:paraId="38B9B2B4" w14:textId="77777777" w:rsidR="006C3241" w:rsidRDefault="006C3241" w:rsidP="006C3241">
            <w:pPr>
              <w:ind w:firstLine="0"/>
            </w:pPr>
          </w:p>
          <w:p w14:paraId="1052AF2A" w14:textId="77777777" w:rsidR="00A06084" w:rsidRDefault="006C3241" w:rsidP="006C3241">
            <w:pPr>
              <w:ind w:firstLine="0"/>
            </w:pPr>
            <w:r>
              <w:t xml:space="preserve"> </w:t>
            </w:r>
          </w:p>
          <w:p w14:paraId="006F6678" w14:textId="69139C8B" w:rsidR="006C3241" w:rsidRPr="006C3241" w:rsidRDefault="006C3241" w:rsidP="006C3241">
            <w:pPr>
              <w:ind w:firstLine="0"/>
            </w:pPr>
            <w:r>
              <w:t>Takes file Random.txt from bucket gabbyjeuck-334433 and copies to jefffox-123456</w:t>
            </w:r>
          </w:p>
        </w:tc>
        <w:tc>
          <w:tcPr>
            <w:tcW w:w="2107" w:type="dxa"/>
          </w:tcPr>
          <w:p w14:paraId="7AE4484E" w14:textId="77777777" w:rsidR="00A06084" w:rsidRDefault="006C3241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18</w:t>
            </w:r>
          </w:p>
          <w:p w14:paraId="5ABAE205" w14:textId="77777777" w:rsidR="006C3241" w:rsidRDefault="006C3241" w:rsidP="00A06084">
            <w:pPr>
              <w:ind w:firstLine="0"/>
              <w:jc w:val="center"/>
              <w:rPr>
                <w:b/>
                <w:bCs/>
              </w:rPr>
            </w:pPr>
          </w:p>
          <w:p w14:paraId="4A1C8647" w14:textId="77777777" w:rsidR="006C3241" w:rsidRDefault="006C3241" w:rsidP="00A06084">
            <w:pPr>
              <w:ind w:firstLine="0"/>
              <w:jc w:val="center"/>
              <w:rPr>
                <w:b/>
                <w:bCs/>
              </w:rPr>
            </w:pPr>
          </w:p>
          <w:p w14:paraId="27E51F28" w14:textId="77777777" w:rsidR="006C3241" w:rsidRDefault="006C3241" w:rsidP="00A06084">
            <w:pPr>
              <w:ind w:firstLine="0"/>
              <w:jc w:val="center"/>
              <w:rPr>
                <w:b/>
                <w:bCs/>
              </w:rPr>
            </w:pPr>
          </w:p>
          <w:p w14:paraId="3231D054" w14:textId="77777777" w:rsidR="006C3241" w:rsidRDefault="006C3241" w:rsidP="004F7E97">
            <w:pPr>
              <w:ind w:firstLine="0"/>
              <w:rPr>
                <w:b/>
                <w:bCs/>
              </w:rPr>
            </w:pPr>
          </w:p>
          <w:p w14:paraId="18D57E0B" w14:textId="77777777" w:rsidR="006C3241" w:rsidRDefault="006C3241" w:rsidP="00A06084">
            <w:pPr>
              <w:ind w:firstLine="0"/>
              <w:jc w:val="center"/>
              <w:rPr>
                <w:b/>
                <w:bCs/>
              </w:rPr>
            </w:pPr>
          </w:p>
          <w:p w14:paraId="3458C6C8" w14:textId="77777777" w:rsidR="006C3241" w:rsidRDefault="006C3241" w:rsidP="00A06084">
            <w:pPr>
              <w:ind w:firstLine="0"/>
              <w:jc w:val="center"/>
              <w:rPr>
                <w:b/>
                <w:bCs/>
              </w:rPr>
            </w:pPr>
          </w:p>
          <w:p w14:paraId="2E604BFD" w14:textId="77777777" w:rsidR="006C3241" w:rsidRDefault="006C3241" w:rsidP="00A06084">
            <w:pPr>
              <w:ind w:firstLine="0"/>
              <w:jc w:val="center"/>
              <w:rPr>
                <w:b/>
                <w:bCs/>
              </w:rPr>
            </w:pPr>
          </w:p>
          <w:p w14:paraId="4CBAC6F6" w14:textId="031C40D3" w:rsidR="006C3241" w:rsidRDefault="006C3241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19</w:t>
            </w:r>
          </w:p>
        </w:tc>
        <w:tc>
          <w:tcPr>
            <w:tcW w:w="1257" w:type="dxa"/>
          </w:tcPr>
          <w:p w14:paraId="168F8527" w14:textId="77777777" w:rsidR="004F7E97" w:rsidRDefault="004F7E97" w:rsidP="004F7E9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  <w:p w14:paraId="1AF3F021" w14:textId="77777777" w:rsidR="004F7E97" w:rsidRDefault="004F7E97" w:rsidP="004F7E97">
            <w:pPr>
              <w:ind w:firstLine="0"/>
              <w:jc w:val="center"/>
              <w:rPr>
                <w:b/>
                <w:bCs/>
              </w:rPr>
            </w:pPr>
          </w:p>
          <w:p w14:paraId="60D126FF" w14:textId="77777777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</w:p>
          <w:p w14:paraId="59AC9058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0FB5CC85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1EF91860" w14:textId="77777777" w:rsidR="004F7E97" w:rsidRDefault="004F7E97" w:rsidP="004F7E97">
            <w:pPr>
              <w:ind w:firstLine="0"/>
              <w:rPr>
                <w:b/>
                <w:bCs/>
              </w:rPr>
            </w:pPr>
          </w:p>
          <w:p w14:paraId="1C4164AF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55665509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51D91994" w14:textId="77777777" w:rsidR="004F7E97" w:rsidRDefault="004F7E97" w:rsidP="004F7E9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  <w:p w14:paraId="10B71E68" w14:textId="77777777" w:rsidR="004F7E97" w:rsidRDefault="004F7E97" w:rsidP="004F7E97">
            <w:pPr>
              <w:ind w:firstLine="0"/>
              <w:jc w:val="center"/>
              <w:rPr>
                <w:b/>
                <w:bCs/>
              </w:rPr>
            </w:pPr>
          </w:p>
          <w:p w14:paraId="5AF75EF3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346F9C24" w14:textId="5C1634E0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</w:tc>
      </w:tr>
      <w:tr w:rsidR="00A06084" w14:paraId="2F20A61A" w14:textId="77777777" w:rsidTr="004F7E97">
        <w:tc>
          <w:tcPr>
            <w:tcW w:w="777" w:type="dxa"/>
          </w:tcPr>
          <w:p w14:paraId="769154EB" w14:textId="208059B1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2818" w:type="dxa"/>
          </w:tcPr>
          <w:p w14:paraId="5D9F5EB4" w14:textId="523624FB" w:rsidR="00A06084" w:rsidRDefault="00B20A95" w:rsidP="00B20A95">
            <w:pPr>
              <w:ind w:firstLine="0"/>
            </w:pPr>
            <w:r>
              <w:t>6 – Download Random.txt from gabbyjeuck-334433</w:t>
            </w:r>
          </w:p>
          <w:p w14:paraId="0235A314" w14:textId="0AD87E97" w:rsidR="00B20A95" w:rsidRDefault="00B20A95" w:rsidP="00B20A95">
            <w:pPr>
              <w:ind w:firstLine="0"/>
            </w:pPr>
          </w:p>
          <w:p w14:paraId="2E7D262C" w14:textId="2933F779" w:rsidR="004F7E97" w:rsidRDefault="004F7E97" w:rsidP="00B20A95">
            <w:pPr>
              <w:ind w:firstLine="0"/>
            </w:pPr>
          </w:p>
          <w:p w14:paraId="49A9A989" w14:textId="77777777" w:rsidR="004F7E97" w:rsidRDefault="004F7E97" w:rsidP="00B20A95">
            <w:pPr>
              <w:ind w:firstLine="0"/>
            </w:pPr>
          </w:p>
          <w:p w14:paraId="4073BF78" w14:textId="2DABBD6D" w:rsidR="00B20A95" w:rsidRPr="00B20A95" w:rsidRDefault="004F7E97" w:rsidP="00B20A95">
            <w:pPr>
              <w:ind w:firstLine="0"/>
            </w:pPr>
            <w:r>
              <w:t>6 – Download NotAFile.txt from gabbyjeuck-334433</w:t>
            </w:r>
          </w:p>
        </w:tc>
        <w:tc>
          <w:tcPr>
            <w:tcW w:w="2976" w:type="dxa"/>
          </w:tcPr>
          <w:p w14:paraId="223389BA" w14:textId="77777777" w:rsidR="004F7E97" w:rsidRDefault="00B20A95" w:rsidP="00B20A95">
            <w:pPr>
              <w:ind w:firstLine="0"/>
            </w:pPr>
            <w:r w:rsidRPr="00B20A95">
              <w:t>Downloads into AWS cloud</w:t>
            </w:r>
          </w:p>
          <w:p w14:paraId="1CEBCE04" w14:textId="77777777" w:rsidR="004F7E97" w:rsidRDefault="004F7E97" w:rsidP="00B20A95">
            <w:pPr>
              <w:ind w:firstLine="0"/>
            </w:pPr>
          </w:p>
          <w:p w14:paraId="686AC067" w14:textId="77777777" w:rsidR="004F7E97" w:rsidRDefault="004F7E97" w:rsidP="00B20A95">
            <w:pPr>
              <w:ind w:firstLine="0"/>
            </w:pPr>
          </w:p>
          <w:p w14:paraId="382D7C50" w14:textId="3F56D6BA" w:rsidR="004F7E97" w:rsidRDefault="004F7E97" w:rsidP="00B20A95">
            <w:pPr>
              <w:ind w:firstLine="0"/>
            </w:pPr>
          </w:p>
          <w:p w14:paraId="01787670" w14:textId="77777777" w:rsidR="004F7E97" w:rsidRDefault="004F7E97" w:rsidP="00B20A95">
            <w:pPr>
              <w:ind w:firstLine="0"/>
            </w:pPr>
          </w:p>
          <w:p w14:paraId="3385416D" w14:textId="308EC6D4" w:rsidR="00A06084" w:rsidRPr="00B20A95" w:rsidRDefault="004F7E97" w:rsidP="00B20A95">
            <w:pPr>
              <w:ind w:firstLine="0"/>
            </w:pPr>
            <w:r>
              <w:t>File does not exist</w:t>
            </w:r>
            <w:r w:rsidR="00B20A95">
              <w:t xml:space="preserve"> </w:t>
            </w:r>
          </w:p>
        </w:tc>
        <w:tc>
          <w:tcPr>
            <w:tcW w:w="2107" w:type="dxa"/>
          </w:tcPr>
          <w:p w14:paraId="0D5D54B1" w14:textId="05646A80" w:rsidR="00A06084" w:rsidRDefault="00B20A95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20 for before and figure 21 for after on downloads</w:t>
            </w:r>
          </w:p>
          <w:p w14:paraId="785672BC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1A2BBC7B" w14:textId="79CBA1EC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22</w:t>
            </w:r>
          </w:p>
        </w:tc>
        <w:tc>
          <w:tcPr>
            <w:tcW w:w="1257" w:type="dxa"/>
          </w:tcPr>
          <w:p w14:paraId="5F02677E" w14:textId="77777777" w:rsidR="004F7E97" w:rsidRDefault="004F7E97" w:rsidP="004F7E9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  <w:p w14:paraId="7A493718" w14:textId="77777777" w:rsidR="004F7E97" w:rsidRDefault="004F7E97" w:rsidP="004F7E97">
            <w:pPr>
              <w:ind w:firstLine="0"/>
              <w:jc w:val="center"/>
              <w:rPr>
                <w:b/>
                <w:bCs/>
              </w:rPr>
            </w:pPr>
          </w:p>
          <w:p w14:paraId="7F6BC73C" w14:textId="77777777" w:rsidR="00A06084" w:rsidRDefault="00A06084" w:rsidP="00A06084">
            <w:pPr>
              <w:ind w:firstLine="0"/>
              <w:jc w:val="center"/>
              <w:rPr>
                <w:b/>
                <w:bCs/>
              </w:rPr>
            </w:pPr>
          </w:p>
          <w:p w14:paraId="4D7BE8FC" w14:textId="7777777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  <w:p w14:paraId="71762FBB" w14:textId="77777777" w:rsidR="004F7E97" w:rsidRDefault="004F7E97" w:rsidP="004F7E97">
            <w:pPr>
              <w:ind w:firstLine="0"/>
              <w:rPr>
                <w:b/>
                <w:bCs/>
              </w:rPr>
            </w:pPr>
          </w:p>
          <w:p w14:paraId="7386FD06" w14:textId="7F515649" w:rsidR="004F7E97" w:rsidRDefault="004F7E97" w:rsidP="004F7E9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  <w:p w14:paraId="1AEA71E9" w14:textId="01388C97" w:rsidR="004F7E97" w:rsidRDefault="004F7E97" w:rsidP="00A06084">
            <w:pPr>
              <w:ind w:firstLine="0"/>
              <w:jc w:val="center"/>
              <w:rPr>
                <w:b/>
                <w:bCs/>
              </w:rPr>
            </w:pPr>
          </w:p>
        </w:tc>
      </w:tr>
      <w:tr w:rsidR="006C3241" w14:paraId="381F28C8" w14:textId="77777777" w:rsidTr="004F7E97">
        <w:tc>
          <w:tcPr>
            <w:tcW w:w="777" w:type="dxa"/>
          </w:tcPr>
          <w:p w14:paraId="3D3D32D7" w14:textId="1E6C4990" w:rsidR="006C3241" w:rsidRDefault="006C3241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2818" w:type="dxa"/>
          </w:tcPr>
          <w:p w14:paraId="6FD42C6C" w14:textId="45B376FD" w:rsidR="006C3241" w:rsidRPr="004F7E97" w:rsidRDefault="004F7E97" w:rsidP="004F7E97">
            <w:pPr>
              <w:ind w:firstLine="0"/>
            </w:pPr>
            <w:r>
              <w:t>7 – Exit Program</w:t>
            </w:r>
          </w:p>
        </w:tc>
        <w:tc>
          <w:tcPr>
            <w:tcW w:w="2976" w:type="dxa"/>
          </w:tcPr>
          <w:p w14:paraId="39B92358" w14:textId="06C4574F" w:rsidR="006C3241" w:rsidRPr="004F7E97" w:rsidRDefault="004F7E97" w:rsidP="00A06084">
            <w:pPr>
              <w:ind w:firstLine="0"/>
              <w:jc w:val="center"/>
            </w:pPr>
            <w:r>
              <w:t xml:space="preserve">Closes program and prints date and time in US Pacific  </w:t>
            </w:r>
          </w:p>
        </w:tc>
        <w:tc>
          <w:tcPr>
            <w:tcW w:w="2107" w:type="dxa"/>
          </w:tcPr>
          <w:p w14:paraId="0E8DC768" w14:textId="2B826648" w:rsidR="006C3241" w:rsidRDefault="004F7E97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See Figure 23</w:t>
            </w:r>
          </w:p>
        </w:tc>
        <w:tc>
          <w:tcPr>
            <w:tcW w:w="1257" w:type="dxa"/>
          </w:tcPr>
          <w:p w14:paraId="70278B7D" w14:textId="23CBD75C" w:rsidR="006C3241" w:rsidRDefault="004F7E97" w:rsidP="00A0608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</w:tbl>
    <w:p w14:paraId="00150329" w14:textId="3663271C" w:rsidR="00252650" w:rsidRDefault="00252650" w:rsidP="00BE2D50">
      <w:pPr>
        <w:ind w:firstLine="0"/>
        <w:jc w:val="center"/>
        <w:rPr>
          <w:b/>
          <w:bCs/>
        </w:rPr>
      </w:pPr>
    </w:p>
    <w:p w14:paraId="14E0240F" w14:textId="75D4007A" w:rsidR="004F7E97" w:rsidRDefault="004F7E97">
      <w:pPr>
        <w:rPr>
          <w:b/>
          <w:bCs/>
        </w:rPr>
      </w:pPr>
      <w:r>
        <w:rPr>
          <w:b/>
          <w:bCs/>
        </w:rPr>
        <w:br w:type="page"/>
      </w:r>
    </w:p>
    <w:p w14:paraId="46F7E12A" w14:textId="2829D275" w:rsidR="004F7E97" w:rsidRDefault="004F7E97" w:rsidP="004F7E97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SCREENSHOTS OF BUCKETS.PY CODES</w:t>
      </w:r>
    </w:p>
    <w:p w14:paraId="677BA91E" w14:textId="246D8BA5" w:rsidR="00225D07" w:rsidRDefault="00EF3CAD" w:rsidP="004F7E97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992FEA1" wp14:editId="42CE33ED">
            <wp:extent cx="5259038" cy="70378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792" cy="70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53BD" w14:textId="66BE2172" w:rsidR="004F7E97" w:rsidRDefault="004F7E97" w:rsidP="004F7E97">
      <w:pPr>
        <w:ind w:firstLine="0"/>
        <w:jc w:val="center"/>
      </w:pPr>
      <w:r>
        <w:t xml:space="preserve">Figure 7. Buckets.py Code 1 of </w:t>
      </w:r>
      <w:r w:rsidR="00225D07">
        <w:t>4</w:t>
      </w:r>
    </w:p>
    <w:p w14:paraId="435AF92E" w14:textId="2EC8CBAF" w:rsidR="004F7E97" w:rsidRDefault="00EF3CAD" w:rsidP="004F7E9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3AD5EF" wp14:editId="6D9778D4">
            <wp:extent cx="4815210" cy="7485320"/>
            <wp:effectExtent l="0" t="0" r="444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0272" cy="750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FDE7" w14:textId="595B30EA" w:rsidR="004F7E97" w:rsidRPr="004F7E97" w:rsidRDefault="004F7E97" w:rsidP="004F7E97">
      <w:pPr>
        <w:ind w:firstLine="0"/>
        <w:jc w:val="center"/>
      </w:pPr>
      <w:r>
        <w:t xml:space="preserve">Figure 8. Buckets.py Code 2 of </w:t>
      </w:r>
      <w:r w:rsidR="00225D07">
        <w:t>4</w:t>
      </w:r>
    </w:p>
    <w:p w14:paraId="2FDBFB64" w14:textId="55E440D6" w:rsidR="004F7E97" w:rsidRDefault="004F7E97" w:rsidP="004F7E97">
      <w:pPr>
        <w:ind w:firstLine="0"/>
        <w:jc w:val="center"/>
      </w:pPr>
    </w:p>
    <w:p w14:paraId="30983B3E" w14:textId="4EF9C7F8" w:rsidR="004F7E97" w:rsidRDefault="00EF3CAD" w:rsidP="004F7E9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795706" wp14:editId="71B9FE44">
            <wp:extent cx="5943600" cy="73285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F7E3" w14:textId="0335A402" w:rsidR="004F7E97" w:rsidRPr="004F7E97" w:rsidRDefault="004F7E97" w:rsidP="004F7E97">
      <w:pPr>
        <w:ind w:firstLine="0"/>
        <w:jc w:val="center"/>
      </w:pPr>
      <w:r>
        <w:t xml:space="preserve">Figure 9. Buckets.py Code 3 of </w:t>
      </w:r>
      <w:r w:rsidR="00225D07">
        <w:t>4</w:t>
      </w:r>
    </w:p>
    <w:p w14:paraId="2A005965" w14:textId="4C911452" w:rsidR="004F7E97" w:rsidRDefault="00EF3CAD" w:rsidP="00EF3C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91BF16" wp14:editId="58803806">
            <wp:extent cx="5560828" cy="7236206"/>
            <wp:effectExtent l="0" t="0" r="190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6597" cy="724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80E0" w14:textId="3FE4DE12" w:rsidR="004F7E97" w:rsidRPr="004F7E97" w:rsidRDefault="004F7E97" w:rsidP="004F7E97">
      <w:pPr>
        <w:ind w:firstLine="0"/>
        <w:jc w:val="center"/>
      </w:pPr>
      <w:r>
        <w:t xml:space="preserve">Figure 10. Buckets.py Code 4 of </w:t>
      </w:r>
      <w:r w:rsidR="00225D07">
        <w:t>4</w:t>
      </w:r>
    </w:p>
    <w:p w14:paraId="55AF2B71" w14:textId="77777777" w:rsidR="00EF3CAD" w:rsidRDefault="00EF3CAD" w:rsidP="00225D07">
      <w:pPr>
        <w:ind w:firstLine="0"/>
        <w:jc w:val="center"/>
        <w:rPr>
          <w:b/>
          <w:bCs/>
        </w:rPr>
      </w:pPr>
    </w:p>
    <w:p w14:paraId="61234EE4" w14:textId="74C571E4" w:rsidR="004F7E97" w:rsidRDefault="004F7E97" w:rsidP="00225D07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SCREENSHOTS OF BUCKETS.PY EXECUTION</w:t>
      </w:r>
    </w:p>
    <w:p w14:paraId="0690DB34" w14:textId="05EF9E98" w:rsidR="00126DCD" w:rsidRDefault="00126DCD" w:rsidP="00BE2D50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7D4EC16" wp14:editId="118066AC">
            <wp:extent cx="594360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D2FB" w14:textId="53E98843" w:rsidR="00126DCD" w:rsidRPr="00126DCD" w:rsidRDefault="00126DCD" w:rsidP="00BE2D50">
      <w:pPr>
        <w:ind w:firstLine="0"/>
        <w:jc w:val="center"/>
      </w:pPr>
      <w:r w:rsidRPr="00126DCD">
        <w:t>Figure 11. Test Run 1 – Creating new buckets</w:t>
      </w:r>
    </w:p>
    <w:p w14:paraId="15748434" w14:textId="516DB3B1" w:rsidR="00126DCD" w:rsidRDefault="00126DCD" w:rsidP="00BE2D50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CB82DF" wp14:editId="39497080">
            <wp:extent cx="5943600" cy="2517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7B4B" w14:textId="1C00696F" w:rsidR="00126DCD" w:rsidRDefault="00126DCD" w:rsidP="00BE2D50">
      <w:pPr>
        <w:ind w:firstLine="0"/>
        <w:jc w:val="center"/>
      </w:pPr>
      <w:r>
        <w:t>Figure 12. Test Run 2 – Putting files into buckets</w:t>
      </w:r>
    </w:p>
    <w:p w14:paraId="56D993E6" w14:textId="1323ED15" w:rsidR="00126DCD" w:rsidRDefault="001D1495" w:rsidP="00BE2D5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26EF30" wp14:editId="68AB6A8F">
            <wp:extent cx="5943600" cy="1941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F24" w14:textId="7C3FBB95" w:rsidR="001D1495" w:rsidRDefault="001D1495" w:rsidP="00BE2D50">
      <w:pPr>
        <w:ind w:firstLine="0"/>
        <w:jc w:val="center"/>
      </w:pPr>
      <w:r>
        <w:t>Figure 13. Test Run 2 – File not found exception</w:t>
      </w:r>
    </w:p>
    <w:p w14:paraId="340C46C7" w14:textId="54E7D175" w:rsidR="001D1495" w:rsidRDefault="001D1495" w:rsidP="00BE2D50">
      <w:pPr>
        <w:ind w:firstLine="0"/>
        <w:jc w:val="center"/>
      </w:pPr>
      <w:r>
        <w:rPr>
          <w:noProof/>
        </w:rPr>
        <w:drawing>
          <wp:inline distT="0" distB="0" distL="0" distR="0" wp14:anchorId="5C05339C" wp14:editId="3F344FD7">
            <wp:extent cx="5943600" cy="1421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53FD" w14:textId="1B395382" w:rsidR="001D1495" w:rsidRDefault="001D1495" w:rsidP="00BE2D50">
      <w:pPr>
        <w:ind w:firstLine="0"/>
        <w:jc w:val="center"/>
      </w:pPr>
      <w:r>
        <w:t>Figure 14. Test Run</w:t>
      </w:r>
      <w:r w:rsidR="00D7297E">
        <w:t xml:space="preserve"> 3</w:t>
      </w:r>
      <w:r>
        <w:t xml:space="preserve"> – Delete files from buckets</w:t>
      </w:r>
    </w:p>
    <w:p w14:paraId="08F1B89C" w14:textId="5FE1862D" w:rsidR="00D7297E" w:rsidRDefault="00D7297E" w:rsidP="00BE2D50">
      <w:pPr>
        <w:ind w:firstLine="0"/>
        <w:jc w:val="center"/>
      </w:pPr>
      <w:r>
        <w:rPr>
          <w:noProof/>
        </w:rPr>
        <w:drawing>
          <wp:inline distT="0" distB="0" distL="0" distR="0" wp14:anchorId="1F05A012" wp14:editId="340FDEC2">
            <wp:extent cx="5943600" cy="1202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540C" w14:textId="2513CBB9" w:rsidR="00D7297E" w:rsidRDefault="00D7297E" w:rsidP="00BE2D50">
      <w:pPr>
        <w:ind w:firstLine="0"/>
        <w:jc w:val="center"/>
      </w:pPr>
      <w:r>
        <w:t xml:space="preserve">Figure 15. Test Run 3 – No file exists to delete in </w:t>
      </w:r>
      <w:r w:rsidR="003055AE">
        <w:t xml:space="preserve">the </w:t>
      </w:r>
      <w:r>
        <w:t>bucket</w:t>
      </w:r>
    </w:p>
    <w:p w14:paraId="0F311A69" w14:textId="55335DB0" w:rsidR="00D7297E" w:rsidRDefault="00D7297E" w:rsidP="00BE2D50">
      <w:pPr>
        <w:ind w:firstLine="0"/>
        <w:jc w:val="center"/>
      </w:pPr>
      <w:r>
        <w:rPr>
          <w:noProof/>
        </w:rPr>
        <w:drawing>
          <wp:inline distT="0" distB="0" distL="0" distR="0" wp14:anchorId="5082273C" wp14:editId="5A003663">
            <wp:extent cx="5943600" cy="955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0E18" w14:textId="55E5FA64" w:rsidR="00D7297E" w:rsidRDefault="00D7297E" w:rsidP="00BE2D50">
      <w:pPr>
        <w:ind w:firstLine="0"/>
        <w:jc w:val="center"/>
      </w:pPr>
      <w:r>
        <w:t>Figure 16. Test Run 4 – Delete bucket my-stinky-bucket</w:t>
      </w:r>
    </w:p>
    <w:p w14:paraId="72C3A398" w14:textId="77777777" w:rsidR="006C3241" w:rsidRDefault="006C3241" w:rsidP="00BE2D50">
      <w:pPr>
        <w:ind w:firstLine="0"/>
        <w:jc w:val="center"/>
      </w:pPr>
    </w:p>
    <w:p w14:paraId="7FCEE92F" w14:textId="2F903239" w:rsidR="00D7297E" w:rsidRDefault="00D7297E" w:rsidP="00BE2D5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ECDE1E" wp14:editId="3486B9BC">
            <wp:extent cx="5943600" cy="580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6EC7" w14:textId="41A2565D" w:rsidR="00D7297E" w:rsidRDefault="00D7297E" w:rsidP="00BE2D50">
      <w:pPr>
        <w:ind w:firstLine="0"/>
        <w:jc w:val="center"/>
      </w:pPr>
      <w:r>
        <w:t>Figure 17. Test Run 4 – Delete non-existing bucket my-stinky-bugs</w:t>
      </w:r>
    </w:p>
    <w:p w14:paraId="74033769" w14:textId="54F11395" w:rsidR="00D7297E" w:rsidRDefault="006C3241" w:rsidP="00BE2D50">
      <w:pPr>
        <w:ind w:firstLine="0"/>
        <w:jc w:val="center"/>
      </w:pPr>
      <w:r>
        <w:rPr>
          <w:noProof/>
        </w:rPr>
        <w:drawing>
          <wp:inline distT="0" distB="0" distL="0" distR="0" wp14:anchorId="11242874" wp14:editId="538CA05E">
            <wp:extent cx="5943600" cy="1977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2860" w14:textId="762B0BAF" w:rsidR="006C3241" w:rsidRDefault="006C3241" w:rsidP="00BE2D50">
      <w:pPr>
        <w:ind w:firstLine="0"/>
        <w:jc w:val="center"/>
      </w:pPr>
      <w:r>
        <w:t>Figure 18. Test Run 5 – Copy File.txt from gabbyjeuck-334433 to jefffox-123456</w:t>
      </w:r>
    </w:p>
    <w:p w14:paraId="0D3AB6B8" w14:textId="77777777" w:rsidR="006C3241" w:rsidRDefault="006C3241" w:rsidP="00BE2D50">
      <w:pPr>
        <w:ind w:firstLine="0"/>
        <w:jc w:val="center"/>
      </w:pPr>
      <w:r>
        <w:rPr>
          <w:noProof/>
        </w:rPr>
        <w:drawing>
          <wp:inline distT="0" distB="0" distL="0" distR="0" wp14:anchorId="7EAD5B7E" wp14:editId="592DAB05">
            <wp:extent cx="5943600" cy="1031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0CC0" w14:textId="52FDBABF" w:rsidR="006C3241" w:rsidRDefault="006C3241" w:rsidP="00BE2D50">
      <w:pPr>
        <w:ind w:firstLine="0"/>
        <w:jc w:val="center"/>
      </w:pPr>
      <w:r>
        <w:t>Figure 19. Test Run 5 – Copy Random.txt from gabbyjeuck-334433 to jefffox-123456</w:t>
      </w:r>
    </w:p>
    <w:p w14:paraId="6AF2253A" w14:textId="0BFE864C" w:rsidR="00B20A95" w:rsidRDefault="00B20A95" w:rsidP="00BE2D50">
      <w:pPr>
        <w:ind w:firstLine="0"/>
        <w:jc w:val="center"/>
      </w:pPr>
      <w:r>
        <w:rPr>
          <w:noProof/>
        </w:rPr>
        <w:drawing>
          <wp:inline distT="0" distB="0" distL="0" distR="0" wp14:anchorId="6DE04DE0" wp14:editId="770EF474">
            <wp:extent cx="5540008" cy="2701940"/>
            <wp:effectExtent l="0" t="0" r="381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1328" cy="27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C8B5" w14:textId="24683258" w:rsidR="00B20A95" w:rsidRDefault="00B20A95" w:rsidP="00B20A95">
      <w:pPr>
        <w:ind w:firstLine="0"/>
        <w:jc w:val="center"/>
      </w:pPr>
      <w:r>
        <w:t xml:space="preserve">Figure 20.  </w:t>
      </w:r>
      <w:r w:rsidR="004F7E97">
        <w:t xml:space="preserve">Test Run 6 – </w:t>
      </w:r>
      <w:r>
        <w:t>Download file from buckets – BEFORE</w:t>
      </w:r>
    </w:p>
    <w:p w14:paraId="64772F68" w14:textId="06CC6E4A" w:rsidR="00B20A95" w:rsidRDefault="00B20A95" w:rsidP="00B20A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AFB63E" wp14:editId="5AC313BF">
            <wp:extent cx="5943600" cy="2897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407" w14:textId="48F2C479" w:rsidR="00B20A95" w:rsidRDefault="00B20A95" w:rsidP="00BE2D50">
      <w:pPr>
        <w:ind w:firstLine="0"/>
        <w:jc w:val="center"/>
      </w:pPr>
      <w:r>
        <w:t>Figure 21.</w:t>
      </w:r>
      <w:r w:rsidR="004F7E97">
        <w:t xml:space="preserve"> Test Run 6 – </w:t>
      </w:r>
      <w:r>
        <w:t>Download file from buckets – AFTER</w:t>
      </w:r>
    </w:p>
    <w:p w14:paraId="7C3D3399" w14:textId="6C14ADD0" w:rsidR="00B20A95" w:rsidRDefault="004F7E97" w:rsidP="00BE2D50">
      <w:pPr>
        <w:ind w:firstLine="0"/>
        <w:jc w:val="center"/>
      </w:pPr>
      <w:r>
        <w:rPr>
          <w:noProof/>
        </w:rPr>
        <w:drawing>
          <wp:inline distT="0" distB="0" distL="0" distR="0" wp14:anchorId="1A39111C" wp14:editId="5CC0D0BC">
            <wp:extent cx="5943600" cy="902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E584" w14:textId="037B477C" w:rsidR="004F7E97" w:rsidRDefault="004F7E97" w:rsidP="00BE2D50">
      <w:pPr>
        <w:ind w:firstLine="0"/>
        <w:jc w:val="center"/>
      </w:pPr>
      <w:r>
        <w:t xml:space="preserve">Figure 22. Test Run 6 – File doesn’t exist in </w:t>
      </w:r>
      <w:r w:rsidR="003055AE">
        <w:t xml:space="preserve">the </w:t>
      </w:r>
      <w:r>
        <w:t>bucket</w:t>
      </w:r>
    </w:p>
    <w:p w14:paraId="6A4F10BE" w14:textId="1C1583F1" w:rsidR="004F7E97" w:rsidRDefault="004F7E97" w:rsidP="00BE2D50">
      <w:pPr>
        <w:ind w:firstLine="0"/>
        <w:jc w:val="center"/>
      </w:pPr>
      <w:r>
        <w:rPr>
          <w:noProof/>
        </w:rPr>
        <w:drawing>
          <wp:inline distT="0" distB="0" distL="0" distR="0" wp14:anchorId="0073634F" wp14:editId="4B795282">
            <wp:extent cx="5943600" cy="11163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A1FB" w14:textId="2716013C" w:rsidR="004F7E97" w:rsidRDefault="004F7E97" w:rsidP="00BE2D50">
      <w:pPr>
        <w:ind w:firstLine="0"/>
        <w:jc w:val="center"/>
      </w:pPr>
      <w:r>
        <w:t>Figure 23. Test Run 7 – Exit Program</w:t>
      </w:r>
    </w:p>
    <w:p w14:paraId="123A2714" w14:textId="5BF9DA4B" w:rsidR="00225D07" w:rsidRDefault="00225D07" w:rsidP="00BE2D50">
      <w:pPr>
        <w:ind w:firstLine="0"/>
        <w:jc w:val="center"/>
      </w:pPr>
    </w:p>
    <w:p w14:paraId="1B3859A6" w14:textId="058403F7" w:rsidR="00225D07" w:rsidRDefault="00225D07" w:rsidP="00225D07">
      <w:pPr>
        <w:ind w:firstLine="0"/>
        <w:jc w:val="center"/>
        <w:rPr>
          <w:b/>
          <w:bCs/>
        </w:rPr>
      </w:pPr>
      <w:r>
        <w:rPr>
          <w:b/>
          <w:bCs/>
        </w:rPr>
        <w:t>SUMMARY:</w:t>
      </w:r>
    </w:p>
    <w:p w14:paraId="3498D7A6" w14:textId="1B55F5A4" w:rsidR="00225D07" w:rsidRPr="00225D07" w:rsidRDefault="00676905" w:rsidP="00225D07">
      <w:pPr>
        <w:ind w:firstLine="0"/>
      </w:pPr>
      <w:r>
        <w:t xml:space="preserve">Each method works properly.  I attempted to remedy any errors based on files/buckets not existing.  Overall, I believe I managed to catch these exceptions or redirect for invalid inputs.  Option 1, allows the user to create a bucket and automatically puts letters to lowercase as well as </w:t>
      </w:r>
      <w:r>
        <w:lastRenderedPageBreak/>
        <w:t xml:space="preserve">limits digits to 6 via regex.  Option 2, allows items to be placed into specific buckets that are on the AWS Cloud 9.  Option 3 allows </w:t>
      </w:r>
      <w:r w:rsidR="003055AE">
        <w:t>deleting</w:t>
      </w:r>
      <w:r>
        <w:t xml:space="preserve"> an object from a specific bucket.  Option 4, allows </w:t>
      </w:r>
      <w:r w:rsidR="003055AE">
        <w:t>deleting</w:t>
      </w:r>
      <w:r>
        <w:t xml:space="preserve"> a bucket if it exists.  Option 5, allows </w:t>
      </w:r>
      <w:r w:rsidR="003055AE">
        <w:t>copying</w:t>
      </w:r>
      <w:r>
        <w:t xml:space="preserve"> an object from one bucket to another if the file exists.  Option 6, allows the user to download an item from a bucket that does not have a folder (this could be added for better functionality) and will store into Cloud 9. Option 7 exits the program with times and dates.  </w:t>
      </w:r>
      <w:bookmarkStart w:id="0" w:name="_GoBack"/>
      <w:bookmarkEnd w:id="0"/>
    </w:p>
    <w:sectPr w:rsidR="00225D07" w:rsidRPr="00225D07">
      <w:headerReference w:type="default" r:id="rId32"/>
      <w:headerReference w:type="first" r:id="rId33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785FAA" w14:textId="77777777" w:rsidR="007B0FE0" w:rsidRDefault="007B0FE0">
      <w:pPr>
        <w:spacing w:line="240" w:lineRule="auto"/>
      </w:pPr>
      <w:r>
        <w:separator/>
      </w:r>
    </w:p>
    <w:p w14:paraId="27FAF073" w14:textId="77777777" w:rsidR="007B0FE0" w:rsidRDefault="007B0FE0"/>
  </w:endnote>
  <w:endnote w:type="continuationSeparator" w:id="0">
    <w:p w14:paraId="2041B449" w14:textId="77777777" w:rsidR="007B0FE0" w:rsidRDefault="007B0FE0">
      <w:pPr>
        <w:spacing w:line="240" w:lineRule="auto"/>
      </w:pPr>
      <w:r>
        <w:continuationSeparator/>
      </w:r>
    </w:p>
    <w:p w14:paraId="13AE0A8C" w14:textId="77777777" w:rsidR="007B0FE0" w:rsidRDefault="007B0F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973604" w14:textId="77777777" w:rsidR="007B0FE0" w:rsidRDefault="007B0FE0">
      <w:pPr>
        <w:spacing w:line="240" w:lineRule="auto"/>
      </w:pPr>
      <w:r>
        <w:separator/>
      </w:r>
    </w:p>
    <w:p w14:paraId="1100151E" w14:textId="77777777" w:rsidR="007B0FE0" w:rsidRDefault="007B0FE0"/>
  </w:footnote>
  <w:footnote w:type="continuationSeparator" w:id="0">
    <w:p w14:paraId="11A29830" w14:textId="77777777" w:rsidR="007B0FE0" w:rsidRDefault="007B0FE0">
      <w:pPr>
        <w:spacing w:line="240" w:lineRule="auto"/>
      </w:pPr>
      <w:r>
        <w:continuationSeparator/>
      </w:r>
    </w:p>
    <w:p w14:paraId="25B52468" w14:textId="77777777" w:rsidR="007B0FE0" w:rsidRDefault="007B0F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FB275F" w14:textId="0B950E67" w:rsidR="00E81978" w:rsidRDefault="00EF3CAD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9E1131BA3C144C07A332B110E0A316DF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7B0FE0">
          <w:rPr>
            <w:rStyle w:val="Strong"/>
          </w:rPr>
          <w:t>S3: Homework 1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5D096C" w14:textId="29369C87" w:rsidR="00E81978" w:rsidRDefault="005D3A03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placeholder>
          <w:docPart w:val="45CFCE73CF65448B8E8D04CE4133D82B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7B0FE0">
          <w:rPr>
            <w:rStyle w:val="Strong"/>
          </w:rPr>
          <w:t>S3: Homework 1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3"/>
  </w:num>
  <w:num w:numId="13">
    <w:abstractNumId w:val="11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attachedTemplate r:id="rId1"/>
  <w:defaultTabStop w:val="720"/>
  <w:characterSpacingControl w:val="doNotCompress"/>
  <w:hdrShapeDefaults>
    <o:shapedefaults v:ext="edit" spidmax="11265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xNTQxMjczNTIwMzNS0lEKTi0uzszPAykwqwUAideqLSwAAAA="/>
  </w:docVars>
  <w:rsids>
    <w:rsidRoot w:val="007B0FE0"/>
    <w:rsid w:val="000875E1"/>
    <w:rsid w:val="000D3F41"/>
    <w:rsid w:val="00126DCD"/>
    <w:rsid w:val="001D1495"/>
    <w:rsid w:val="00225D07"/>
    <w:rsid w:val="00252650"/>
    <w:rsid w:val="003055AE"/>
    <w:rsid w:val="00355DCA"/>
    <w:rsid w:val="004F7E97"/>
    <w:rsid w:val="00551A02"/>
    <w:rsid w:val="005534FA"/>
    <w:rsid w:val="005D3A03"/>
    <w:rsid w:val="00676905"/>
    <w:rsid w:val="006C3241"/>
    <w:rsid w:val="006F6660"/>
    <w:rsid w:val="00706B77"/>
    <w:rsid w:val="007B0FE0"/>
    <w:rsid w:val="008002C0"/>
    <w:rsid w:val="008C5323"/>
    <w:rsid w:val="00923A42"/>
    <w:rsid w:val="009A6A3B"/>
    <w:rsid w:val="00A06084"/>
    <w:rsid w:val="00B20A95"/>
    <w:rsid w:val="00B823AA"/>
    <w:rsid w:val="00BA45DB"/>
    <w:rsid w:val="00BB739D"/>
    <w:rsid w:val="00BE2D50"/>
    <w:rsid w:val="00BF4184"/>
    <w:rsid w:val="00C0601E"/>
    <w:rsid w:val="00C31D30"/>
    <w:rsid w:val="00CA5FB9"/>
    <w:rsid w:val="00CB045C"/>
    <w:rsid w:val="00CD6E39"/>
    <w:rsid w:val="00CF6E91"/>
    <w:rsid w:val="00D6698F"/>
    <w:rsid w:val="00D7297E"/>
    <w:rsid w:val="00D85B68"/>
    <w:rsid w:val="00E6004D"/>
    <w:rsid w:val="00E7272A"/>
    <w:rsid w:val="00E81978"/>
    <w:rsid w:val="00EF3CAD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</o:shapelayout>
  </w:shapeDefaults>
  <w:decimalSymbol w:val="."/>
  <w:listSeparator w:val=","/>
  <w14:docId w14:val="0A3A78ED"/>
  <w15:chartTrackingRefBased/>
  <w15:docId w15:val="{EF8EF9BD-D274-4335-81A7-AD89FA6E0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wins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5EB0C15733D49F3ACF18E9E12D5F0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D866F9-D95D-413A-95C4-A5B03E005BF3}"/>
      </w:docPartPr>
      <w:docPartBody>
        <w:p w:rsidR="0024509F" w:rsidRDefault="0024509F">
          <w:pPr>
            <w:pStyle w:val="65EB0C15733D49F3ACF18E9E12D5F0C2"/>
          </w:pPr>
          <w:r>
            <w:t>[Title Here, up to 12 Words, on One to Two Lines]</w:t>
          </w:r>
        </w:p>
      </w:docPartBody>
    </w:docPart>
    <w:docPart>
      <w:docPartPr>
        <w:name w:val="9E1131BA3C144C07A332B110E0A316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1F0981-EE0B-4DED-AD61-00E85CB00D67}"/>
      </w:docPartPr>
      <w:docPartBody>
        <w:p w:rsidR="0024509F" w:rsidRDefault="0024509F">
          <w:pPr>
            <w:pStyle w:val="9E1131BA3C144C07A332B110E0A316DF"/>
          </w:pPr>
          <w:r w:rsidRPr="005D3A03">
            <w:t>Figures title:</w:t>
          </w:r>
        </w:p>
      </w:docPartBody>
    </w:docPart>
    <w:docPart>
      <w:docPartPr>
        <w:name w:val="45CFCE73CF65448B8E8D04CE4133D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EAF40F-9051-4611-A380-FF6EAB9CE595}"/>
      </w:docPartPr>
      <w:docPartBody>
        <w:p w:rsidR="0024509F" w:rsidRDefault="0024509F">
          <w:pPr>
            <w:pStyle w:val="45CFCE73CF65448B8E8D04CE4133D82B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09F"/>
    <w:rsid w:val="00245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EB0C15733D49F3ACF18E9E12D5F0C2">
    <w:name w:val="65EB0C15733D49F3ACF18E9E12D5F0C2"/>
  </w:style>
  <w:style w:type="paragraph" w:customStyle="1" w:styleId="20B20AD62E23443CA8021EE109DE0C04">
    <w:name w:val="20B20AD62E23443CA8021EE109DE0C04"/>
  </w:style>
  <w:style w:type="paragraph" w:customStyle="1" w:styleId="C9BBF083690641688969F5C95C57D05C">
    <w:name w:val="C9BBF083690641688969F5C95C57D05C"/>
  </w:style>
  <w:style w:type="paragraph" w:customStyle="1" w:styleId="9849D5F6019342A1BA2DDCC7B54FAD17">
    <w:name w:val="9849D5F6019342A1BA2DDCC7B54FAD17"/>
  </w:style>
  <w:style w:type="paragraph" w:customStyle="1" w:styleId="0FD26BB885C7440799F3E70423C11504">
    <w:name w:val="0FD26BB885C7440799F3E70423C11504"/>
  </w:style>
  <w:style w:type="paragraph" w:customStyle="1" w:styleId="D6A3572F7E3446DEAF569FBA77267B93">
    <w:name w:val="D6A3572F7E3446DEAF569FBA77267B93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5C93CEFDB1954E2D8C902A35DC167582">
    <w:name w:val="5C93CEFDB1954E2D8C902A35DC167582"/>
  </w:style>
  <w:style w:type="paragraph" w:customStyle="1" w:styleId="46A54DBE239440C1B94E18036B2C300D">
    <w:name w:val="46A54DBE239440C1B94E18036B2C300D"/>
  </w:style>
  <w:style w:type="paragraph" w:customStyle="1" w:styleId="FECFB018426E43D0822FA8E858BA7A8A">
    <w:name w:val="FECFB018426E43D0822FA8E858BA7A8A"/>
  </w:style>
  <w:style w:type="paragraph" w:customStyle="1" w:styleId="F24E7CB622E84C41B67CC898F7BC32EC">
    <w:name w:val="F24E7CB622E84C41B67CC898F7BC32EC"/>
  </w:style>
  <w:style w:type="paragraph" w:customStyle="1" w:styleId="F4D38DFA51FB45B38EB3D86BAEDCE03E">
    <w:name w:val="F4D38DFA51FB45B38EB3D86BAEDCE03E"/>
  </w:style>
  <w:style w:type="paragraph" w:customStyle="1" w:styleId="C4444035F5544646825364BFDD346FE9">
    <w:name w:val="C4444035F5544646825364BFDD346FE9"/>
  </w:style>
  <w:style w:type="paragraph" w:customStyle="1" w:styleId="2ED0031B2A274827969730DDE2F275EB">
    <w:name w:val="2ED0031B2A274827969730DDE2F275EB"/>
  </w:style>
  <w:style w:type="paragraph" w:customStyle="1" w:styleId="40398A45DB494F909EE03559FB7DC2D9">
    <w:name w:val="40398A45DB494F909EE03559FB7DC2D9"/>
  </w:style>
  <w:style w:type="paragraph" w:customStyle="1" w:styleId="D4140592084F4CC78EE8B2A3BDC49F9F">
    <w:name w:val="D4140592084F4CC78EE8B2A3BDC49F9F"/>
  </w:style>
  <w:style w:type="paragraph" w:customStyle="1" w:styleId="3A332717922C4C04AE704668C6925998">
    <w:name w:val="3A332717922C4C04AE704668C6925998"/>
  </w:style>
  <w:style w:type="paragraph" w:customStyle="1" w:styleId="C1ACA46E7C0D46CABBFB4C594C8C25BA">
    <w:name w:val="C1ACA46E7C0D46CABBFB4C594C8C25BA"/>
  </w:style>
  <w:style w:type="paragraph" w:customStyle="1" w:styleId="AAEE56A4CE6D48919CB2FC7B8B4DFB03">
    <w:name w:val="AAEE56A4CE6D48919CB2FC7B8B4DFB03"/>
  </w:style>
  <w:style w:type="paragraph" w:customStyle="1" w:styleId="91EA22D7286741CF991668CCF0AA5EF3">
    <w:name w:val="91EA22D7286741CF991668CCF0AA5EF3"/>
  </w:style>
  <w:style w:type="paragraph" w:customStyle="1" w:styleId="C9355F59430248FE865F8359CE3D39DB">
    <w:name w:val="C9355F59430248FE865F8359CE3D39DB"/>
  </w:style>
  <w:style w:type="paragraph" w:customStyle="1" w:styleId="2EF5A4B459AE4A67BADD06FA47B30B11">
    <w:name w:val="2EF5A4B459AE4A67BADD06FA47B30B11"/>
  </w:style>
  <w:style w:type="paragraph" w:customStyle="1" w:styleId="AADD212319D44A7A87707B8D8AB726C4">
    <w:name w:val="AADD212319D44A7A87707B8D8AB726C4"/>
  </w:style>
  <w:style w:type="paragraph" w:customStyle="1" w:styleId="54D0EA88C2FA469F81607FE6C7F182A7">
    <w:name w:val="54D0EA88C2FA469F81607FE6C7F182A7"/>
  </w:style>
  <w:style w:type="paragraph" w:customStyle="1" w:styleId="A4A7829F7AF54738B46EECAACE98D3F0">
    <w:name w:val="A4A7829F7AF54738B46EECAACE98D3F0"/>
  </w:style>
  <w:style w:type="paragraph" w:customStyle="1" w:styleId="EEBA99A7A266491284B1BC9B55FC7306">
    <w:name w:val="EEBA99A7A266491284B1BC9B55FC7306"/>
  </w:style>
  <w:style w:type="paragraph" w:customStyle="1" w:styleId="C0BD70B4027B4EEFADFE59583F1787E0">
    <w:name w:val="C0BD70B4027B4EEFADFE59583F1787E0"/>
  </w:style>
  <w:style w:type="paragraph" w:customStyle="1" w:styleId="9E3EF3067DE5458CB20F8D18420F498C">
    <w:name w:val="9E3EF3067DE5458CB20F8D18420F498C"/>
  </w:style>
  <w:style w:type="paragraph" w:customStyle="1" w:styleId="95A3AFDC10014AF39B2516C3A3E402BA">
    <w:name w:val="95A3AFDC10014AF39B2516C3A3E402BA"/>
  </w:style>
  <w:style w:type="paragraph" w:customStyle="1" w:styleId="9547E0D583FF4A65B36713980CCBD7E1">
    <w:name w:val="9547E0D583FF4A65B36713980CCBD7E1"/>
  </w:style>
  <w:style w:type="paragraph" w:customStyle="1" w:styleId="D1189A637C3440BFA1209CD155210D14">
    <w:name w:val="D1189A637C3440BFA1209CD155210D14"/>
  </w:style>
  <w:style w:type="paragraph" w:customStyle="1" w:styleId="132F356C3779417CAC9498E4D7DA0274">
    <w:name w:val="132F356C3779417CAC9498E4D7DA0274"/>
  </w:style>
  <w:style w:type="paragraph" w:customStyle="1" w:styleId="F41847299002430990B18F23526B56A1">
    <w:name w:val="F41847299002430990B18F23526B56A1"/>
  </w:style>
  <w:style w:type="paragraph" w:customStyle="1" w:styleId="3556FF10EF0F4A30BEC15A33E72CE250">
    <w:name w:val="3556FF10EF0F4A30BEC15A33E72CE250"/>
  </w:style>
  <w:style w:type="paragraph" w:customStyle="1" w:styleId="FF8D0DCFCDC54FA981F89BCC3B564A1A">
    <w:name w:val="FF8D0DCFCDC54FA981F89BCC3B564A1A"/>
  </w:style>
  <w:style w:type="paragraph" w:customStyle="1" w:styleId="FBCA810AC92D4BE5B19DD612557C8C19">
    <w:name w:val="FBCA810AC92D4BE5B19DD612557C8C19"/>
  </w:style>
  <w:style w:type="paragraph" w:customStyle="1" w:styleId="D36E63BC31294E339C6E7B5A2EA503FF">
    <w:name w:val="D36E63BC31294E339C6E7B5A2EA503FF"/>
  </w:style>
  <w:style w:type="paragraph" w:customStyle="1" w:styleId="51DFE08006134648A272BF569D0A9F46">
    <w:name w:val="51DFE08006134648A272BF569D0A9F46"/>
  </w:style>
  <w:style w:type="paragraph" w:customStyle="1" w:styleId="1F269DF8909848E49A27AA45D2852D36">
    <w:name w:val="1F269DF8909848E49A27AA45D2852D36"/>
  </w:style>
  <w:style w:type="paragraph" w:customStyle="1" w:styleId="6717D5D9DDFE4A888A031832949CFC5A">
    <w:name w:val="6717D5D9DDFE4A888A031832949CFC5A"/>
  </w:style>
  <w:style w:type="paragraph" w:customStyle="1" w:styleId="F2D30C88B74C4D5DBE21CBD7A34F334B">
    <w:name w:val="F2D30C88B74C4D5DBE21CBD7A34F334B"/>
  </w:style>
  <w:style w:type="paragraph" w:customStyle="1" w:styleId="9ACE91CBBA9746958698A0B8DD6F4745">
    <w:name w:val="9ACE91CBBA9746958698A0B8DD6F4745"/>
  </w:style>
  <w:style w:type="paragraph" w:customStyle="1" w:styleId="ABF83EDE08784D98AB8863E87D01E3DE">
    <w:name w:val="ABF83EDE08784D98AB8863E87D01E3DE"/>
  </w:style>
  <w:style w:type="paragraph" w:customStyle="1" w:styleId="BA0D129CDFD84FED95A61E051A299520">
    <w:name w:val="BA0D129CDFD84FED95A61E051A299520"/>
  </w:style>
  <w:style w:type="paragraph" w:customStyle="1" w:styleId="9EF83B7656DF431D8EAAE8F712D3B858">
    <w:name w:val="9EF83B7656DF431D8EAAE8F712D3B858"/>
  </w:style>
  <w:style w:type="paragraph" w:customStyle="1" w:styleId="881FAB23350A4665A0C1F5AC69C737DA">
    <w:name w:val="881FAB23350A4665A0C1F5AC69C737DA"/>
  </w:style>
  <w:style w:type="paragraph" w:customStyle="1" w:styleId="0BF8891FC4FF4BC4B1BB25CCC36A2615">
    <w:name w:val="0BF8891FC4FF4BC4B1BB25CCC36A2615"/>
  </w:style>
  <w:style w:type="paragraph" w:customStyle="1" w:styleId="8CC70AF86AF04349BF9873D81DFC716F">
    <w:name w:val="8CC70AF86AF04349BF9873D81DFC716F"/>
  </w:style>
  <w:style w:type="paragraph" w:customStyle="1" w:styleId="4FD83BA239E64057B31D51C39A29352F">
    <w:name w:val="4FD83BA239E64057B31D51C39A29352F"/>
  </w:style>
  <w:style w:type="paragraph" w:customStyle="1" w:styleId="484B7B2C50B9411C82363AE598CBBB51">
    <w:name w:val="484B7B2C50B9411C82363AE598CBBB51"/>
  </w:style>
  <w:style w:type="paragraph" w:customStyle="1" w:styleId="28796F243B964FCBAB72ED3A20239C5F">
    <w:name w:val="28796F243B964FCBAB72ED3A20239C5F"/>
  </w:style>
  <w:style w:type="paragraph" w:customStyle="1" w:styleId="A7DF9482405648B39B6F4EE2750201C8">
    <w:name w:val="A7DF9482405648B39B6F4EE2750201C8"/>
  </w:style>
  <w:style w:type="paragraph" w:customStyle="1" w:styleId="AC98BBD8B29D4A18AD6F8157FB42E375">
    <w:name w:val="AC98BBD8B29D4A18AD6F8157FB42E375"/>
  </w:style>
  <w:style w:type="paragraph" w:customStyle="1" w:styleId="A24ABEEF4DE74614ABBCCC265FE074A2">
    <w:name w:val="A24ABEEF4DE74614ABBCCC265FE074A2"/>
  </w:style>
  <w:style w:type="paragraph" w:customStyle="1" w:styleId="78715CE067374D65B014871491DE7606">
    <w:name w:val="78715CE067374D65B014871491DE7606"/>
  </w:style>
  <w:style w:type="paragraph" w:customStyle="1" w:styleId="DACA07B743144ABDA41B49298E7A6471">
    <w:name w:val="DACA07B743144ABDA41B49298E7A6471"/>
  </w:style>
  <w:style w:type="paragraph" w:customStyle="1" w:styleId="9244B45CE30747C0A98C22C4988A530F">
    <w:name w:val="9244B45CE30747C0A98C22C4988A530F"/>
  </w:style>
  <w:style w:type="paragraph" w:customStyle="1" w:styleId="69F2BBB23C9D4B3CA78836B59A99F1EC">
    <w:name w:val="69F2BBB23C9D4B3CA78836B59A99F1EC"/>
  </w:style>
  <w:style w:type="paragraph" w:customStyle="1" w:styleId="33DB07D32E5E41E486CCF900055FEBE8">
    <w:name w:val="33DB07D32E5E41E486CCF900055FEBE8"/>
  </w:style>
  <w:style w:type="paragraph" w:customStyle="1" w:styleId="2DB6B6FD0C2D43EC8FDED2F342B07AC3">
    <w:name w:val="2DB6B6FD0C2D43EC8FDED2F342B07AC3"/>
  </w:style>
  <w:style w:type="paragraph" w:customStyle="1" w:styleId="C34BF785E84D4E579C127C607E65032B">
    <w:name w:val="C34BF785E84D4E579C127C607E65032B"/>
  </w:style>
  <w:style w:type="paragraph" w:customStyle="1" w:styleId="ECFB857E967C4313B9C3D0F79EF19E52">
    <w:name w:val="ECFB857E967C4313B9C3D0F79EF19E52"/>
  </w:style>
  <w:style w:type="paragraph" w:customStyle="1" w:styleId="9E1131BA3C144C07A332B110E0A316DF">
    <w:name w:val="9E1131BA3C144C07A332B110E0A316DF"/>
  </w:style>
  <w:style w:type="paragraph" w:customStyle="1" w:styleId="45CFCE73CF65448B8E8D04CE4133D82B">
    <w:name w:val="45CFCE73CF65448B8E8D04CE4133D8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S3: Homework 1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23B034-61C3-4C59-9786-1BD218744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620</TotalTime>
  <Pages>15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S3: Homework 1</vt:lpstr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S3: Homework 1</dc:title>
  <dc:subject/>
  <dc:creator>Gabrielle Jeuck</dc:creator>
  <cp:keywords/>
  <dc:description/>
  <cp:lastModifiedBy>Gabrielle Jeuck</cp:lastModifiedBy>
  <cp:revision>13</cp:revision>
  <dcterms:created xsi:type="dcterms:W3CDTF">2020-03-23T15:37:00Z</dcterms:created>
  <dcterms:modified xsi:type="dcterms:W3CDTF">2020-03-24T21:29:00Z</dcterms:modified>
</cp:coreProperties>
</file>